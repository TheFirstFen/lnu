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499711832" w:displacedByCustomXml="next"/>
    <w:sdt>
      <w:sdtPr>
        <w:rPr>
          <w:color w:val="3A3A3A"/>
          <w:sz w:val="56"/>
          <w:szCs w:val="56"/>
          <w:shd w:val="clear" w:color="auto" w:fill="FFFFFF"/>
        </w:rPr>
        <w:alias w:val="Title"/>
        <w:tag w:val=""/>
        <w:id w:val="1594053417"/>
        <w:placeholder>
          <w:docPart w:val="B359A1B0681D47DDA11D223D8F43D4E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A390666" w14:textId="3EA040EA" w:rsidR="00860659" w:rsidRPr="00676F95" w:rsidRDefault="00325962" w:rsidP="00860659">
          <w:pPr>
            <w:pStyle w:val="Titel"/>
            <w:rPr>
              <w:sz w:val="56"/>
              <w:szCs w:val="56"/>
            </w:rPr>
          </w:pPr>
          <w:r w:rsidRPr="00676F95">
            <w:rPr>
              <w:color w:val="3A3A3A"/>
              <w:sz w:val="56"/>
              <w:szCs w:val="56"/>
              <w:shd w:val="clear" w:color="auto" w:fill="FFFFFF"/>
            </w:rPr>
            <w:t>ADC of Raspberry Pi Pico</w:t>
          </w:r>
        </w:p>
      </w:sdtContent>
    </w:sdt>
    <w:bookmarkEnd w:id="0" w:displacedByCustomXml="prev"/>
    <w:p w14:paraId="029FDE9C" w14:textId="588B9520" w:rsidR="00C23CC9" w:rsidRPr="007D5C6E" w:rsidRDefault="00676F95" w:rsidP="007D5C6E">
      <w:pPr>
        <w:tabs>
          <w:tab w:val="right" w:pos="7455"/>
        </w:tabs>
        <w:rPr>
          <w:i/>
          <w:sz w:val="36"/>
          <w:szCs w:val="36"/>
        </w:rPr>
        <w:sectPr w:rsidR="00C23CC9" w:rsidRPr="007D5C6E" w:rsidSect="00A3355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2268" w:right="1701" w:bottom="2155" w:left="2750" w:header="567" w:footer="567" w:gutter="0"/>
          <w:cols w:space="708"/>
          <w:titlePg/>
          <w:docGrid w:linePitch="360"/>
        </w:sectPr>
      </w:pPr>
      <w:r>
        <w:rPr>
          <w:i/>
          <w:sz w:val="36"/>
          <w:szCs w:val="36"/>
        </w:rPr>
        <w:t>Embedded system</w:t>
      </w:r>
      <w:r w:rsidR="000B4C66" w:rsidRPr="00255E2B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1F9CF3BF" wp14:editId="520EE142">
                <wp:simplePos x="0" y="0"/>
                <wp:positionH relativeFrom="page">
                  <wp:posOffset>1830705</wp:posOffset>
                </wp:positionH>
                <wp:positionV relativeFrom="page">
                  <wp:posOffset>900430</wp:posOffset>
                </wp:positionV>
                <wp:extent cx="4679950" cy="1241425"/>
                <wp:effectExtent l="0" t="0" r="25400" b="15875"/>
                <wp:wrapTopAndBottom/>
                <wp:docPr id="1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1241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id w:val="431253130"/>
                              <w:text w:multiLine="1"/>
                            </w:sdtPr>
                            <w:sdtContent>
                              <w:p w14:paraId="01B5013B" w14:textId="1670FB11" w:rsidR="007273F4" w:rsidRPr="00BF09FD" w:rsidRDefault="00654CF9" w:rsidP="00BF09FD">
                                <w:pPr>
                                  <w:pStyle w:val="Dokumenttyp"/>
                                </w:pPr>
                                <w:r>
                                  <w:t>A</w:t>
                                </w:r>
                                <w:r w:rsidR="007273F4">
                                  <w:t>ssignment</w:t>
                                </w:r>
                                <w:r w:rsidR="00CF35A6">
                                  <w:t xml:space="preserve"> 1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CF3BF" id="_x0000_t202" coordsize="21600,21600" o:spt="202" path="m,l,21600r21600,l21600,xe">
                <v:stroke joinstyle="miter"/>
                <v:path gradientshapeok="t" o:connecttype="rect"/>
              </v:shapetype>
              <v:shape id="Textruta 1" o:spid="_x0000_s1026" type="#_x0000_t202" style="position:absolute;margin-left:144.15pt;margin-top:70.9pt;width:368.5pt;height:97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" filled="f" strokecolor="white [3212]" strokeweight=".5pt">
                <v:textbox inset="0,0,0,0">
                  <w:txbxContent>
                    <w:sdt>
                      <w:sdtPr>
                        <w:id w:val="431253130"/>
                        <w:text w:multiLine="1"/>
                      </w:sdtPr>
                      <w:sdtContent>
                        <w:p w14:paraId="01B5013B" w14:textId="1670FB11" w:rsidR="007273F4" w:rsidRPr="00BF09FD" w:rsidRDefault="00654CF9" w:rsidP="00BF09FD">
                          <w:pPr>
                            <w:pStyle w:val="Dokumenttyp"/>
                          </w:pPr>
                          <w:r>
                            <w:t>A</w:t>
                          </w:r>
                          <w:r w:rsidR="007273F4">
                            <w:t>ssignment</w:t>
                          </w:r>
                          <w:r w:rsidR="00CF35A6">
                            <w:t xml:space="preserve"> 1</w:t>
                          </w:r>
                        </w:p>
                      </w:sdtContent>
                    </w:sdt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 w:rsidR="005A4295" w:rsidRPr="00255E2B">
        <w:rPr>
          <w:i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29207D" wp14:editId="4DD0298F">
                <wp:simplePos x="0" y="0"/>
                <wp:positionH relativeFrom="column">
                  <wp:posOffset>2759075</wp:posOffset>
                </wp:positionH>
                <wp:positionV relativeFrom="page">
                  <wp:posOffset>9534525</wp:posOffset>
                </wp:positionV>
                <wp:extent cx="2858135" cy="791845"/>
                <wp:effectExtent l="0" t="0" r="0" b="8255"/>
                <wp:wrapNone/>
                <wp:docPr id="25" name="Textru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D397B" w14:textId="0141374B" w:rsidR="007273F4" w:rsidRPr="0089174A" w:rsidRDefault="007273F4" w:rsidP="005A4295">
                            <w:pPr>
                              <w:pStyle w:val="Frfattarruta"/>
                            </w:pPr>
                            <w:r w:rsidRPr="0089174A">
                              <w:t>Author:</w:t>
                            </w:r>
                            <w:r w:rsidRPr="0089174A">
                              <w:rPr>
                                <w:i w:val="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i w:val="0"/>
                                </w:rPr>
                                <w:alias w:val="Author"/>
                                <w:tag w:val=""/>
                                <w:id w:val="-17672937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0851A1">
                                  <w:rPr>
                                    <w:i w:val="0"/>
                                  </w:rPr>
                                  <w:t>Wingren, Jesper</w:t>
                                </w:r>
                              </w:sdtContent>
                            </w:sdt>
                          </w:p>
                          <w:p w14:paraId="6B73B99C" w14:textId="3E1599FF" w:rsidR="00B50F81" w:rsidRDefault="00B50F81" w:rsidP="005A4295">
                            <w:pPr>
                              <w:pStyle w:val="Frfattarruta"/>
                              <w:rPr>
                                <w:lang w:val="it-I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it-IT"/>
                              </w:rPr>
                              <w:t>Examiner:Mehdi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it-IT"/>
                              </w:rPr>
                              <w:t xml:space="preserve"> Saman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Azari</w:t>
                            </w:r>
                            <w:proofErr w:type="spellEnd"/>
                          </w:p>
                          <w:p w14:paraId="58AEC925" w14:textId="111DE76D" w:rsidR="007273F4" w:rsidRPr="009734E4" w:rsidRDefault="007273F4" w:rsidP="005A4295">
                            <w:pPr>
                              <w:pStyle w:val="Frfattarruta"/>
                              <w:rPr>
                                <w:i w:val="0"/>
                                <w:lang w:val="it-IT"/>
                              </w:rPr>
                            </w:pPr>
                            <w:proofErr w:type="spellStart"/>
                            <w:r w:rsidRPr="009734E4">
                              <w:rPr>
                                <w:lang w:val="it-IT"/>
                              </w:rPr>
                              <w:t>Semester</w:t>
                            </w:r>
                            <w:proofErr w:type="spellEnd"/>
                            <w:r w:rsidRPr="009734E4">
                              <w:rPr>
                                <w:lang w:val="it-IT"/>
                              </w:rPr>
                              <w:t xml:space="preserve">: </w:t>
                            </w:r>
                            <w:sdt>
                              <w:sdtPr>
                                <w:rPr>
                                  <w:i w:val="0"/>
                                  <w:lang w:val="it-IT"/>
                                </w:rPr>
                                <w:id w:val="1653417009"/>
                                <w:text/>
                              </w:sdtPr>
                              <w:sdtContent>
                                <w:r w:rsidRPr="009734E4">
                                  <w:rPr>
                                    <w:i w:val="0"/>
                                    <w:lang w:val="it-IT"/>
                                  </w:rPr>
                                  <w:t>2</w:t>
                                </w:r>
                                <w:r w:rsidR="000947BC">
                                  <w:rPr>
                                    <w:i w:val="0"/>
                                    <w:lang w:val="it-IT"/>
                                  </w:rPr>
                                  <w:t>4</w:t>
                                </w:r>
                                <w:r w:rsidR="00005E0F">
                                  <w:rPr>
                                    <w:i w:val="0"/>
                                    <w:lang w:val="it-IT"/>
                                  </w:rPr>
                                  <w:t>H</w:t>
                                </w:r>
                                <w:r w:rsidRPr="009734E4">
                                  <w:rPr>
                                    <w:i w:val="0"/>
                                    <w:lang w:val="it-IT"/>
                                  </w:rPr>
                                  <w:t>T</w:t>
                                </w:r>
                              </w:sdtContent>
                            </w:sdt>
                          </w:p>
                          <w:p w14:paraId="446763D6" w14:textId="295044D9" w:rsidR="007273F4" w:rsidRPr="007E36F0" w:rsidRDefault="007273F4" w:rsidP="005A4295">
                            <w:pPr>
                              <w:pStyle w:val="Frfattarruta"/>
                              <w:rPr>
                                <w:i w:val="0"/>
                              </w:rPr>
                            </w:pPr>
                            <w:r>
                              <w:t xml:space="preserve">Course code: </w:t>
                            </w:r>
                            <w:sdt>
                              <w:sdtPr>
                                <w:rPr>
                                  <w:i w:val="0"/>
                                </w:rPr>
                                <w:id w:val="-475997056"/>
                                <w:text/>
                              </w:sdtPr>
                              <w:sdtContent>
                                <w:r w:rsidR="00005E0F">
                                  <w:rPr>
                                    <w:i w:val="0"/>
                                  </w:rPr>
                                  <w:t>2</w:t>
                                </w:r>
                                <w:r>
                                  <w:rPr>
                                    <w:i w:val="0"/>
                                  </w:rPr>
                                  <w:t>DT</w:t>
                                </w:r>
                                <w:r w:rsidR="00005E0F">
                                  <w:rPr>
                                    <w:i w:val="0"/>
                                  </w:rPr>
                                  <w:t>903</w:t>
                                </w:r>
                              </w:sdtContent>
                            </w:sdt>
                          </w:p>
                          <w:p w14:paraId="4D6DE8F3" w14:textId="77777777" w:rsidR="007273F4" w:rsidRDefault="007273F4" w:rsidP="005A4295"/>
                          <w:p w14:paraId="0C8E94D0" w14:textId="77777777" w:rsidR="007273F4" w:rsidRDefault="007273F4" w:rsidP="005A42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9207D" id="Textruta 25" o:spid="_x0000_s1027" type="#_x0000_t202" style="position:absolute;margin-left:217.25pt;margin-top:750.75pt;width:225.05pt;height:6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" filled="f" stroked="f">
                <v:textbox>
                  <w:txbxContent>
                    <w:p w14:paraId="5D8D397B" w14:textId="0141374B" w:rsidR="007273F4" w:rsidRPr="0089174A" w:rsidRDefault="007273F4" w:rsidP="005A4295">
                      <w:pPr>
                        <w:pStyle w:val="Frfattarruta"/>
                      </w:pPr>
                      <w:r w:rsidRPr="0089174A">
                        <w:t>Author:</w:t>
                      </w:r>
                      <w:r w:rsidRPr="0089174A">
                        <w:rPr>
                          <w:i w:val="0"/>
                        </w:rPr>
                        <w:t xml:space="preserve"> </w:t>
                      </w:r>
                      <w:sdt>
                        <w:sdtPr>
                          <w:rPr>
                            <w:i w:val="0"/>
                          </w:rPr>
                          <w:alias w:val="Author"/>
                          <w:tag w:val=""/>
                          <w:id w:val="-17672937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851A1">
                            <w:rPr>
                              <w:i w:val="0"/>
                            </w:rPr>
                            <w:t>Wingren, Jesper</w:t>
                          </w:r>
                        </w:sdtContent>
                      </w:sdt>
                    </w:p>
                    <w:p w14:paraId="6B73B99C" w14:textId="3E1599FF" w:rsidR="00B50F81" w:rsidRDefault="00B50F81" w:rsidP="005A4295">
                      <w:pPr>
                        <w:pStyle w:val="Frfattarruta"/>
                        <w:rPr>
                          <w:lang w:val="it-IT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it-IT"/>
                        </w:rPr>
                        <w:t>Examiner:Mehdi</w:t>
                      </w:r>
                      <w:proofErr w:type="spellEnd"/>
                      <w:proofErr w:type="gramEnd"/>
                      <w:r>
                        <w:rPr>
                          <w:lang w:val="it-IT"/>
                        </w:rPr>
                        <w:t xml:space="preserve"> Saman </w:t>
                      </w:r>
                      <w:proofErr w:type="spellStart"/>
                      <w:r>
                        <w:rPr>
                          <w:lang w:val="it-IT"/>
                        </w:rPr>
                        <w:t>Azari</w:t>
                      </w:r>
                      <w:proofErr w:type="spellEnd"/>
                    </w:p>
                    <w:p w14:paraId="58AEC925" w14:textId="111DE76D" w:rsidR="007273F4" w:rsidRPr="009734E4" w:rsidRDefault="007273F4" w:rsidP="005A4295">
                      <w:pPr>
                        <w:pStyle w:val="Frfattarruta"/>
                        <w:rPr>
                          <w:i w:val="0"/>
                          <w:lang w:val="it-IT"/>
                        </w:rPr>
                      </w:pPr>
                      <w:proofErr w:type="spellStart"/>
                      <w:r w:rsidRPr="009734E4">
                        <w:rPr>
                          <w:lang w:val="it-IT"/>
                        </w:rPr>
                        <w:t>Semester</w:t>
                      </w:r>
                      <w:proofErr w:type="spellEnd"/>
                      <w:r w:rsidRPr="009734E4">
                        <w:rPr>
                          <w:lang w:val="it-IT"/>
                        </w:rPr>
                        <w:t xml:space="preserve">: </w:t>
                      </w:r>
                      <w:sdt>
                        <w:sdtPr>
                          <w:rPr>
                            <w:i w:val="0"/>
                            <w:lang w:val="it-IT"/>
                          </w:rPr>
                          <w:id w:val="1653417009"/>
                          <w:text/>
                        </w:sdtPr>
                        <w:sdtContent>
                          <w:r w:rsidRPr="009734E4">
                            <w:rPr>
                              <w:i w:val="0"/>
                              <w:lang w:val="it-IT"/>
                            </w:rPr>
                            <w:t>2</w:t>
                          </w:r>
                          <w:r w:rsidR="000947BC">
                            <w:rPr>
                              <w:i w:val="0"/>
                              <w:lang w:val="it-IT"/>
                            </w:rPr>
                            <w:t>4</w:t>
                          </w:r>
                          <w:r w:rsidR="00005E0F">
                            <w:rPr>
                              <w:i w:val="0"/>
                              <w:lang w:val="it-IT"/>
                            </w:rPr>
                            <w:t>H</w:t>
                          </w:r>
                          <w:r w:rsidRPr="009734E4">
                            <w:rPr>
                              <w:i w:val="0"/>
                              <w:lang w:val="it-IT"/>
                            </w:rPr>
                            <w:t>T</w:t>
                          </w:r>
                        </w:sdtContent>
                      </w:sdt>
                    </w:p>
                    <w:p w14:paraId="446763D6" w14:textId="295044D9" w:rsidR="007273F4" w:rsidRPr="007E36F0" w:rsidRDefault="007273F4" w:rsidP="005A4295">
                      <w:pPr>
                        <w:pStyle w:val="Frfattarruta"/>
                        <w:rPr>
                          <w:i w:val="0"/>
                        </w:rPr>
                      </w:pPr>
                      <w:r>
                        <w:t xml:space="preserve">Course code: </w:t>
                      </w:r>
                      <w:sdt>
                        <w:sdtPr>
                          <w:rPr>
                            <w:i w:val="0"/>
                          </w:rPr>
                          <w:id w:val="-475997056"/>
                          <w:text/>
                        </w:sdtPr>
                        <w:sdtContent>
                          <w:r w:rsidR="00005E0F">
                            <w:rPr>
                              <w:i w:val="0"/>
                            </w:rPr>
                            <w:t>2</w:t>
                          </w:r>
                          <w:r>
                            <w:rPr>
                              <w:i w:val="0"/>
                            </w:rPr>
                            <w:t>DT</w:t>
                          </w:r>
                          <w:r w:rsidR="00005E0F">
                            <w:rPr>
                              <w:i w:val="0"/>
                            </w:rPr>
                            <w:t>903</w:t>
                          </w:r>
                        </w:sdtContent>
                      </w:sdt>
                    </w:p>
                    <w:p w14:paraId="4D6DE8F3" w14:textId="77777777" w:rsidR="007273F4" w:rsidRDefault="007273F4" w:rsidP="005A4295"/>
                    <w:p w14:paraId="0C8E94D0" w14:textId="77777777" w:rsidR="007273F4" w:rsidRDefault="007273F4" w:rsidP="005A4295"/>
                  </w:txbxContent>
                </v:textbox>
                <w10:wrap anchory="page"/>
              </v:shape>
            </w:pict>
          </mc:Fallback>
        </mc:AlternateContent>
      </w:r>
    </w:p>
    <w:p w14:paraId="50B69297" w14:textId="07228599" w:rsidR="00540B4C" w:rsidRDefault="00540B4C" w:rsidP="00390CBC">
      <w:pPr>
        <w:spacing w:after="120" w:line="240" w:lineRule="auto"/>
        <w:jc w:val="both"/>
      </w:pPr>
    </w:p>
    <w:p w14:paraId="7A10C58F" w14:textId="23CDA681" w:rsidR="00440682" w:rsidRPr="007D5C6E" w:rsidRDefault="007D5C6E" w:rsidP="007D5C6E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</w:pPr>
      <w:r w:rsidRPr="00B06811"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 xml:space="preserve">Exercise </w:t>
      </w:r>
      <w:r w:rsidR="00F4339A"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>1</w:t>
      </w:r>
      <w: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>:</w:t>
      </w:r>
    </w:p>
    <w:p w14:paraId="43C6EC78" w14:textId="2C13D5DF" w:rsidR="00440682" w:rsidRPr="005D0331" w:rsidRDefault="00440682" w:rsidP="00540B4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0331">
        <w:rPr>
          <w:rFonts w:ascii="Times New Roman" w:eastAsia="Times New Roman" w:hAnsi="Times New Roman" w:cs="Times New Roman"/>
          <w:b/>
          <w:bCs/>
          <w:sz w:val="28"/>
          <w:szCs w:val="28"/>
        </w:rPr>
        <w:t>Answer:</w:t>
      </w:r>
    </w:p>
    <w:p w14:paraId="535B9693" w14:textId="112E08E2" w:rsidR="00881AF1" w:rsidRDefault="00881AF1" w:rsidP="00540B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We have the frequencies 1.75, 2 and 3 kHz which gives us a fmax of 3 kHz. Using the Nyquist 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>theorem,</w:t>
      </w: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 we can decide the “best” sampling rate according to it. The Nyquist theorem is that f</w:t>
      </w:r>
      <w:r w:rsidRPr="005D0331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0331">
        <w:rPr>
          <w:rFonts w:ascii="Times New Roman" w:eastAsia="Times New Roman" w:hAnsi="Times New Roman" w:cs="Times New Roman"/>
          <w:sz w:val="24"/>
          <w:szCs w:val="24"/>
        </w:rPr>
        <w:sym w:font="Symbol" w:char="F0B3"/>
      </w: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5D033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max </w:t>
      </w: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* 2 </w:t>
      </w:r>
      <w:r w:rsidR="00512AA4" w:rsidRPr="005D0331">
        <w:rPr>
          <w:rFonts w:ascii="Times New Roman" w:eastAsia="Times New Roman" w:hAnsi="Times New Roman" w:cs="Times New Roman"/>
          <w:sz w:val="24"/>
          <w:szCs w:val="24"/>
        </w:rPr>
        <w:t>= 3</w:t>
      </w:r>
      <w:r w:rsidRPr="005D0331">
        <w:rPr>
          <w:rFonts w:ascii="Times New Roman" w:eastAsia="Times New Roman" w:hAnsi="Times New Roman" w:cs="Times New Roman"/>
          <w:sz w:val="24"/>
          <w:szCs w:val="24"/>
        </w:rPr>
        <w:t xml:space="preserve"> * 2 = 6 kHz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>. Giving us a sample frequency of 6 kHz and combined with ou</w:t>
      </w:r>
      <w:r w:rsidR="00524CB1" w:rsidRPr="005D0331">
        <w:rPr>
          <w:rFonts w:ascii="Times New Roman" w:eastAsia="Times New Roman" w:hAnsi="Times New Roman" w:cs="Times New Roman"/>
          <w:sz w:val="24"/>
          <w:szCs w:val="24"/>
        </w:rPr>
        <w:t>r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 give</w:t>
      </w:r>
      <w:r w:rsidR="00524CB1" w:rsidRPr="005D0331">
        <w:rPr>
          <w:rFonts w:ascii="Times New Roman" w:eastAsia="Times New Roman" w:hAnsi="Times New Roman" w:cs="Times New Roman"/>
          <w:sz w:val="24"/>
          <w:szCs w:val="24"/>
        </w:rPr>
        <w:t>n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 sampling frequency of 5 kHz we can compare using the theorem f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s 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sym w:font="Symbol" w:char="F0B3"/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 6 kHz, replacing f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 with 5 kHz gives us that </w:t>
      </w:r>
      <w:r w:rsidR="000662FE" w:rsidRPr="005D0331">
        <w:rPr>
          <w:rFonts w:ascii="Times New Roman" w:eastAsia="Times New Roman" w:hAnsi="Times New Roman" w:cs="Times New Roman"/>
          <w:sz w:val="24"/>
          <w:szCs w:val="24"/>
        </w:rPr>
        <w:t xml:space="preserve">its less leading to aliasing 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meaning we will not be able to </w:t>
      </w:r>
      <w:r w:rsidR="00801819" w:rsidRPr="005D0331">
        <w:rPr>
          <w:rFonts w:ascii="Times New Roman" w:eastAsia="Times New Roman" w:hAnsi="Times New Roman" w:cs="Times New Roman"/>
          <w:sz w:val="24"/>
          <w:szCs w:val="24"/>
        </w:rPr>
        <w:t>perfectly</w:t>
      </w:r>
      <w:r w:rsidR="00F16CC1" w:rsidRPr="005D0331">
        <w:rPr>
          <w:rFonts w:ascii="Times New Roman" w:eastAsia="Times New Roman" w:hAnsi="Times New Roman" w:cs="Times New Roman"/>
          <w:sz w:val="24"/>
          <w:szCs w:val="24"/>
        </w:rPr>
        <w:t xml:space="preserve"> reconstruct the original signal.</w:t>
      </w:r>
    </w:p>
    <w:p w14:paraId="61219F26" w14:textId="77777777" w:rsidR="00F92D60" w:rsidRPr="005D0331" w:rsidRDefault="00F92D60" w:rsidP="00540B4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621DE" w14:textId="77777777" w:rsidR="00C83C42" w:rsidRDefault="00C83C42">
      <w:pP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</w:pPr>
      <w: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br w:type="page"/>
      </w:r>
    </w:p>
    <w:p w14:paraId="03BF2FAF" w14:textId="70EECF5D" w:rsidR="00440682" w:rsidRPr="0078181A" w:rsidRDefault="0078181A" w:rsidP="0078181A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</w:pPr>
      <w:r w:rsidRPr="00B06811"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lastRenderedPageBreak/>
        <w:t xml:space="preserve">Exercise </w:t>
      </w:r>
      <w:r w:rsidR="00695CBD"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>2</w:t>
      </w:r>
      <w: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>:</w:t>
      </w:r>
    </w:p>
    <w:p w14:paraId="64446604" w14:textId="29F3F37D" w:rsidR="00440682" w:rsidRPr="00A200E9" w:rsidRDefault="00440682" w:rsidP="00540B4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200E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Answer:</w:t>
      </w:r>
    </w:p>
    <w:p w14:paraId="0F6C892C" w14:textId="77777777" w:rsidR="00440682" w:rsidRPr="00A200E9" w:rsidRDefault="00440682" w:rsidP="00540B4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To begin with a 4-bit </w:t>
      </w:r>
      <w:proofErr w:type="spellStart"/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>adc</w:t>
      </w:r>
      <w:proofErr w:type="spellEnd"/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includes 16 levels ranging from 0 to 15 with 0000 to 1111. </w:t>
      </w:r>
    </w:p>
    <w:p w14:paraId="337AEA00" w14:textId="62A7353E" w:rsidR="00390CBC" w:rsidRDefault="00440682" w:rsidP="00665F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Step size=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Vmax-Vmin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16-1</m:t>
            </m:r>
          </m:den>
        </m:f>
      </m:oMath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and Vmax = 5, </w:t>
      </w:r>
      <w:proofErr w:type="spellStart"/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>Vmin</w:t>
      </w:r>
      <w:proofErr w:type="spellEnd"/>
      <w:r w:rsidRPr="00A20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0.5 we get that the step size is equal to 0,3 V. </w:t>
      </w:r>
    </w:p>
    <w:p w14:paraId="77E1101B" w14:textId="62D83537" w:rsidR="00DC51D1" w:rsidRDefault="00DC51D1" w:rsidP="00665F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Using the midpoint 2,9V and 1000 code we construct the following diagrams.</w:t>
      </w:r>
    </w:p>
    <w:p w14:paraId="33645772" w14:textId="34919A1D" w:rsidR="00665F27" w:rsidRDefault="00665F27" w:rsidP="00665F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1083A8AB" wp14:editId="6446C68B">
            <wp:simplePos x="0" y="0"/>
            <wp:positionH relativeFrom="column">
              <wp:posOffset>2665730</wp:posOffset>
            </wp:positionH>
            <wp:positionV relativeFrom="paragraph">
              <wp:posOffset>2466340</wp:posOffset>
            </wp:positionV>
            <wp:extent cx="2511425" cy="2152015"/>
            <wp:effectExtent l="0" t="0" r="3175" b="0"/>
            <wp:wrapTight wrapText="bothSides">
              <wp:wrapPolygon edited="0">
                <wp:start x="0" y="0"/>
                <wp:lineTo x="0" y="21415"/>
                <wp:lineTo x="21518" y="21415"/>
                <wp:lineTo x="21518" y="0"/>
                <wp:lineTo x="0" y="0"/>
              </wp:wrapPolygon>
            </wp:wrapTight>
            <wp:docPr id="1654278614" name="Bildobjekt 11" descr="En bild som visar text, handskrift, Teckensnitt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78614" name="Bildobjekt 11" descr="En bild som visar text, handskrift, Teckensnitt, linje&#10;&#10;Automatiskt genererad beskrivn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42256729" wp14:editId="382E5384">
            <wp:simplePos x="0" y="0"/>
            <wp:positionH relativeFrom="column">
              <wp:posOffset>0</wp:posOffset>
            </wp:positionH>
            <wp:positionV relativeFrom="paragraph">
              <wp:posOffset>2466975</wp:posOffset>
            </wp:positionV>
            <wp:extent cx="2513330" cy="2162175"/>
            <wp:effectExtent l="0" t="0" r="1270" b="0"/>
            <wp:wrapTight wrapText="bothSides">
              <wp:wrapPolygon edited="0">
                <wp:start x="0" y="0"/>
                <wp:lineTo x="0" y="21441"/>
                <wp:lineTo x="21502" y="21441"/>
                <wp:lineTo x="21502" y="0"/>
                <wp:lineTo x="0" y="0"/>
              </wp:wrapPolygon>
            </wp:wrapTight>
            <wp:docPr id="1744192257" name="Bildobjekt 10" descr="En bild som visar text, handskrift, Teckensnitt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92257" name="Bildobjekt 10" descr="En bild som visar text, handskrift, Teckensnitt, linje&#10;&#10;Automatiskt genererad beskrivn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63401026" wp14:editId="29122551">
            <wp:simplePos x="0" y="0"/>
            <wp:positionH relativeFrom="column">
              <wp:posOffset>2667000</wp:posOffset>
            </wp:positionH>
            <wp:positionV relativeFrom="paragraph">
              <wp:posOffset>0</wp:posOffset>
            </wp:positionV>
            <wp:extent cx="2511680" cy="2305050"/>
            <wp:effectExtent l="0" t="0" r="3175" b="0"/>
            <wp:wrapTight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ight>
            <wp:docPr id="769599803" name="Bildobjekt 9" descr="En bild som visar text, handskrift, linje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9803" name="Bildobjekt 9" descr="En bild som visar text, handskrift, linje, Teckensnitt&#10;&#10;Automatiskt genererad beskrivn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68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DFE72D" wp14:editId="50D2263F">
            <wp:extent cx="2513960" cy="2305050"/>
            <wp:effectExtent l="0" t="0" r="1270" b="0"/>
            <wp:docPr id="1014956226" name="Bildobjekt 8" descr="En bild som visar text, handskrift, Teckensnitt, linj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56226" name="Bildobjekt 8" descr="En bild som visar text, handskrift, Teckensnitt, linje&#10;&#10;Automatiskt genererad beskrivn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01" cy="234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0DF" w14:textId="2EC6562F" w:rsidR="00665F27" w:rsidRDefault="00665F27" w:rsidP="00665F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AA433C" w14:textId="55730B7A" w:rsidR="00665F27" w:rsidRPr="00665F27" w:rsidRDefault="00665F27" w:rsidP="00665F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D2D9A28" w14:textId="6D06FCAE" w:rsidR="00C83C42" w:rsidRDefault="00C83C42">
      <w:pP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</w:pPr>
      <w: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br w:type="page"/>
      </w:r>
    </w:p>
    <w:p w14:paraId="53187BFA" w14:textId="5E9DF785" w:rsidR="00B06811" w:rsidRPr="00B06811" w:rsidRDefault="00B06811" w:rsidP="00597282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</w:pPr>
      <w:r w:rsidRPr="00B06811"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lastRenderedPageBreak/>
        <w:t>Exercise 3</w:t>
      </w:r>
      <w:r>
        <w:rPr>
          <w:rFonts w:asciiTheme="majorHAnsi" w:eastAsiaTheme="majorEastAsia" w:hAnsiTheme="majorHAnsi" w:cstheme="majorHAnsi"/>
          <w:color w:val="262626"/>
          <w:sz w:val="32"/>
          <w:szCs w:val="32"/>
          <w:u w:val="single"/>
        </w:rPr>
        <w:t>:</w:t>
      </w:r>
    </w:p>
    <w:p w14:paraId="663C17CD" w14:textId="5C6FCF09" w:rsidR="002C4ADF" w:rsidRDefault="00B06811" w:rsidP="00597282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0"/>
          <w:szCs w:val="20"/>
        </w:rPr>
      </w:pP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>Question 1:</w:t>
      </w:r>
    </w:p>
    <w:p w14:paraId="47A83111" w14:textId="57847C2D" w:rsidR="00C519C2" w:rsidRPr="00F731FB" w:rsidRDefault="00C519C2" w:rsidP="00597282">
      <w:pPr>
        <w:spacing w:line="276" w:lineRule="auto"/>
        <w:jc w:val="both"/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</w:pPr>
      <w:r w:rsidRPr="00F731FB"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  <w:t>Answer:</w:t>
      </w:r>
    </w:p>
    <w:p w14:paraId="6598687E" w14:textId="6B98AB19" w:rsidR="00C519C2" w:rsidRPr="00C519C2" w:rsidRDefault="00C519C2" w:rsidP="00597282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color w:val="262626"/>
          <w:sz w:val="24"/>
          <w:szCs w:val="24"/>
        </w:rPr>
        <w:t>To calculate the sampling frequency, we first need to compute the conversion time using</w:t>
      </w:r>
      <w:r w:rsidR="00531B7D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</w:t>
      </w:r>
      <m:oMath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 xml:space="preserve">Number of cycles* </m:t>
        </m:r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>c</m:t>
        </m:r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>lock period</m:t>
        </m:r>
      </m:oMath>
      <w:r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. We already know the number of cycles which is 96 and to calculate the </w:t>
      </w:r>
      <w:r w:rsid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clock period we take </w:t>
      </w:r>
      <m:oMath>
        <m:f>
          <m:fPr>
            <m:ctrlPr>
              <w:rPr>
                <w:rFonts w:ascii="Cambria Math" w:eastAsiaTheme="majorEastAsia" w:hAnsi="Cambria Math" w:cstheme="majorHAnsi"/>
                <w:i/>
                <w:color w:val="262626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>clock frequency</m:t>
            </m:r>
          </m:den>
        </m:f>
      </m:oMath>
      <w:r w:rsid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that is 48 </w:t>
      </w:r>
      <w:r w:rsidR="00785400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MHZ </w:t>
      </w:r>
      <w:r w:rsid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>giving us a clock period</w:t>
      </w:r>
      <w:r w:rsidR="00DF0725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of</w:t>
      </w:r>
      <w:r w:rsid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20.85 ns. This then gives us the conversion time of 2 </w:t>
      </w:r>
      <w:r w:rsidR="0094459C" w:rsidRP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>μs</w:t>
      </w:r>
      <w:r w:rsidR="0094459C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which then is used to calculate the sampling frequency. </w:t>
      </w:r>
      <m:oMath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 xml:space="preserve">Sampling frequency= </m:t>
        </m:r>
        <m:f>
          <m:fPr>
            <m:ctrlPr>
              <w:rPr>
                <w:rFonts w:ascii="Cambria Math" w:eastAsiaTheme="majorEastAsia" w:hAnsi="Cambria Math" w:cstheme="majorHAnsi"/>
                <w:i/>
                <w:color w:val="262626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>conversion time</m:t>
            </m:r>
          </m:den>
        </m:f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>=</m:t>
        </m:r>
        <m:f>
          <m:fPr>
            <m:ctrlPr>
              <w:rPr>
                <w:rFonts w:ascii="Cambria Math" w:eastAsiaTheme="majorEastAsia" w:hAnsi="Cambria Math" w:cstheme="majorHAnsi"/>
                <w:i/>
                <w:color w:val="262626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ajorEastAsia" w:hAnsi="Cambria Math" w:cstheme="majorHAnsi"/>
                <w:color w:val="262626"/>
                <w:sz w:val="24"/>
                <w:szCs w:val="24"/>
              </w:rPr>
              <m:t xml:space="preserve">2 μs </m:t>
            </m:r>
          </m:den>
        </m:f>
        <m: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ajorEastAsia" w:hAnsi="Cambria Math" w:cstheme="majorHAnsi"/>
            <w:color w:val="262626"/>
            <w:sz w:val="24"/>
            <w:szCs w:val="24"/>
          </w:rPr>
          <m:t>500 kHz</m:t>
        </m:r>
      </m:oMath>
      <w:r w:rsidR="00B86285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</w:t>
      </w:r>
      <w:r w:rsidR="00DF0725">
        <w:rPr>
          <w:rFonts w:asciiTheme="majorHAnsi" w:eastAsiaTheme="majorEastAsia" w:hAnsiTheme="majorHAnsi" w:cstheme="majorHAnsi"/>
          <w:color w:val="262626"/>
          <w:sz w:val="24"/>
          <w:szCs w:val="24"/>
        </w:rPr>
        <w:t>.</w:t>
      </w:r>
    </w:p>
    <w:p w14:paraId="7A375730" w14:textId="39262100" w:rsidR="00EB4942" w:rsidRPr="00B539E4" w:rsidRDefault="00B06811" w:rsidP="00597282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0"/>
          <w:szCs w:val="20"/>
        </w:rPr>
      </w:pP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 xml:space="preserve">Question </w:t>
      </w: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>2</w:t>
      </w: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>:</w:t>
      </w:r>
    </w:p>
    <w:p w14:paraId="1CF16096" w14:textId="36A53036" w:rsidR="00A77147" w:rsidRPr="00F731FB" w:rsidRDefault="00A77147" w:rsidP="00597282">
      <w:pPr>
        <w:spacing w:line="276" w:lineRule="auto"/>
        <w:jc w:val="both"/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</w:pPr>
      <w:r w:rsidRPr="00F731FB"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  <w:t>Answer:</w:t>
      </w:r>
    </w:p>
    <w:p w14:paraId="405FAF44" w14:textId="077EB48E" w:rsidR="00A77147" w:rsidRPr="00F731FB" w:rsidRDefault="00A77147" w:rsidP="00597282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>The number of levels can be calculated by 2</w:t>
      </w:r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  <w:vertAlign w:val="superscript"/>
        </w:rPr>
        <w:t xml:space="preserve">12 </w:t>
      </w:r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giving it 4096 levels. Due to the </w:t>
      </w:r>
      <w:proofErr w:type="spellStart"/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>pico</w:t>
      </w:r>
      <w:proofErr w:type="spellEnd"/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ADC having a Vmax of 3.3 V and a </w:t>
      </w:r>
      <w:proofErr w:type="spellStart"/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>Vmin</w:t>
      </w:r>
      <w:proofErr w:type="spellEnd"/>
      <w:r w:rsidRPr="00F731FB">
        <w:rPr>
          <w:rFonts w:asciiTheme="majorHAnsi" w:eastAsiaTheme="majorEastAsia" w:hAnsiTheme="majorHAnsi" w:cstheme="majorHAnsi"/>
          <w:color w:val="262626"/>
          <w:sz w:val="24"/>
          <w:szCs w:val="24"/>
        </w:rPr>
        <w:t xml:space="preserve"> of 0 V.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Step size=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Vmax-Vmin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4096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-1</m:t>
            </m:r>
          </m:den>
        </m:f>
        <m:r>
          <w:rPr>
            <w:rFonts w:ascii="Cambria Math" w:eastAsia="Times New Roman" w:hAnsi="Cambria Math" w:cs="Times New Roman"/>
            <w:i/>
            <w:sz w:val="24"/>
            <w:szCs w:val="24"/>
            <w:lang w:val="en-US"/>
          </w:rPr>
          <w:sym w:font="Symbol" w:char="F0BB"/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 xml:space="preserve"> </m:t>
        </m:r>
      </m:oMath>
      <w:r w:rsidR="00B66157" w:rsidRPr="00F731FB">
        <w:rPr>
          <w:rFonts w:asciiTheme="majorHAnsi" w:eastAsiaTheme="majorEastAsia" w:hAnsiTheme="majorHAnsi" w:cstheme="majorHAnsi"/>
          <w:sz w:val="24"/>
          <w:szCs w:val="24"/>
          <w:lang w:val="en-US"/>
        </w:rPr>
        <w:t>0.0008 V = 0.8 mV</w:t>
      </w:r>
      <w:r w:rsidR="00AF2CED" w:rsidRPr="00F731FB">
        <w:rPr>
          <w:rFonts w:asciiTheme="majorHAnsi" w:eastAsiaTheme="majorEastAsia" w:hAnsiTheme="majorHAnsi" w:cstheme="majorHAnsi"/>
          <w:sz w:val="24"/>
          <w:szCs w:val="24"/>
          <w:lang w:val="en-US"/>
        </w:rPr>
        <w:t xml:space="preserve">. </w:t>
      </w:r>
      <w:r w:rsidR="00E35EF2" w:rsidRPr="00F731FB">
        <w:rPr>
          <w:rFonts w:asciiTheme="majorHAnsi" w:eastAsiaTheme="majorEastAsia" w:hAnsiTheme="majorHAnsi" w:cstheme="majorHAnsi"/>
          <w:sz w:val="24"/>
          <w:szCs w:val="24"/>
          <w:lang w:val="en-US"/>
        </w:rPr>
        <w:t>So,</w:t>
      </w:r>
      <w:r w:rsidR="00AF2CED" w:rsidRPr="00F731FB">
        <w:rPr>
          <w:rFonts w:asciiTheme="majorHAnsi" w:eastAsiaTheme="majorEastAsia" w:hAnsiTheme="majorHAnsi" w:cstheme="majorHAnsi"/>
          <w:sz w:val="24"/>
          <w:szCs w:val="24"/>
          <w:lang w:val="en-US"/>
        </w:rPr>
        <w:t xml:space="preserve"> the Raspberry pi has a resolution of 12 bits </w:t>
      </w:r>
      <w:r w:rsidR="00E46A32" w:rsidRPr="00F731FB">
        <w:rPr>
          <w:rFonts w:asciiTheme="majorHAnsi" w:eastAsiaTheme="majorEastAsia" w:hAnsiTheme="majorHAnsi" w:cstheme="majorHAnsi"/>
          <w:sz w:val="24"/>
          <w:szCs w:val="24"/>
          <w:lang w:val="en-US"/>
        </w:rPr>
        <w:t>meaning it can distinguish 4096 different levels of voltage.</w:t>
      </w:r>
    </w:p>
    <w:p w14:paraId="5EE0A914" w14:textId="7444B773" w:rsidR="001C6D2D" w:rsidRDefault="00224378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0"/>
          <w:szCs w:val="20"/>
        </w:rPr>
      </w:pP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 xml:space="preserve">Question </w:t>
      </w: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>3</w:t>
      </w:r>
      <w:r>
        <w:rPr>
          <w:rFonts w:asciiTheme="majorHAnsi" w:eastAsiaTheme="majorEastAsia" w:hAnsiTheme="majorHAnsi" w:cstheme="majorHAnsi"/>
          <w:color w:val="262626"/>
          <w:sz w:val="28"/>
          <w:szCs w:val="28"/>
        </w:rPr>
        <w:t>:</w:t>
      </w:r>
    </w:p>
    <w:p w14:paraId="4D54B3B8" w14:textId="1A60EEF1" w:rsidR="00F731FB" w:rsidRPr="00F731FB" w:rsidRDefault="00F731FB" w:rsidP="00390CBC">
      <w:pPr>
        <w:spacing w:line="276" w:lineRule="auto"/>
        <w:jc w:val="both"/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</w:pPr>
      <w:r w:rsidRPr="00F731FB">
        <w:rPr>
          <w:rFonts w:asciiTheme="majorHAnsi" w:eastAsiaTheme="majorEastAsia" w:hAnsiTheme="majorHAnsi" w:cstheme="majorHAnsi"/>
          <w:b/>
          <w:bCs/>
          <w:color w:val="262626"/>
          <w:sz w:val="28"/>
          <w:szCs w:val="28"/>
        </w:rPr>
        <w:t>Answer:</w:t>
      </w:r>
    </w:p>
    <w:p w14:paraId="141098AA" w14:textId="0A087CFE" w:rsidR="00F731FB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color w:val="262626"/>
          <w:sz w:val="24"/>
          <w:szCs w:val="24"/>
        </w:rPr>
        <w:t>To get the voltage values and the digital values of the input analog signal a raspberry pi Pico, wires and a potentiometer was used with the given answers shown in the console.</w:t>
      </w:r>
    </w:p>
    <w:p w14:paraId="338C4C35" w14:textId="64213363" w:rsidR="00B06811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color w:val="262626"/>
          <w:sz w:val="24"/>
          <w:szCs w:val="24"/>
        </w:rPr>
        <w:t>Here is a picture of the setup followed by the code.</w:t>
      </w:r>
    </w:p>
    <w:p w14:paraId="41DD411D" w14:textId="0E1C34CC" w:rsidR="00B06811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noProof/>
          <w:color w:val="262626"/>
          <w:sz w:val="24"/>
          <w:szCs w:val="24"/>
        </w:rPr>
        <w:lastRenderedPageBreak/>
        <w:drawing>
          <wp:inline distT="0" distB="0" distL="0" distR="0" wp14:anchorId="6B223965" wp14:editId="00983824">
            <wp:extent cx="4007697" cy="3005773"/>
            <wp:effectExtent l="5715" t="0" r="0" b="0"/>
            <wp:docPr id="527304108" name="Bildobjekt 6" descr="En bild som visar Elkabel, elektronik, Elektrisk ingenjörskonst, kab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4108" name="Bildobjekt 6" descr="En bild som visar Elkabel, elektronik, Elektrisk ingenjörskonst, kabel&#10;&#10;Automatiskt genererad beskrivn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9994" cy="30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FF3F" w14:textId="2BF246DC" w:rsidR="00B06811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 w:rsidRPr="00B06811">
        <w:rPr>
          <w:rFonts w:asciiTheme="majorHAnsi" w:eastAsiaTheme="majorEastAsia" w:hAnsiTheme="majorHAnsi" w:cstheme="majorHAnsi"/>
          <w:color w:val="262626"/>
          <w:sz w:val="24"/>
          <w:szCs w:val="24"/>
        </w:rPr>
        <w:drawing>
          <wp:inline distT="0" distB="0" distL="0" distR="0" wp14:anchorId="3E3C5778" wp14:editId="2121E245">
            <wp:extent cx="4610100" cy="2721421"/>
            <wp:effectExtent l="0" t="0" r="0" b="0"/>
            <wp:docPr id="383498706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8706" name="Bildobjekt 1" descr="En bild som visar text, skärmbild, Teckensnitt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147" cy="27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254E" w14:textId="774607AF" w:rsidR="00B06811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color w:val="262626"/>
          <w:sz w:val="24"/>
          <w:szCs w:val="24"/>
        </w:rPr>
        <w:t>Below are the results printed when turning the potentiometer:</w:t>
      </w:r>
    </w:p>
    <w:p w14:paraId="29DCB064" w14:textId="2F3BFE8D" w:rsidR="00B06811" w:rsidRPr="00B06811" w:rsidRDefault="00B06811" w:rsidP="00390CBC">
      <w:pPr>
        <w:spacing w:line="276" w:lineRule="auto"/>
        <w:jc w:val="both"/>
        <w:rPr>
          <w:rFonts w:asciiTheme="majorHAnsi" w:eastAsiaTheme="majorEastAsia" w:hAnsiTheme="majorHAnsi" w:cstheme="majorHAnsi"/>
          <w:color w:val="262626"/>
          <w:sz w:val="24"/>
          <w:szCs w:val="24"/>
        </w:rPr>
      </w:pPr>
      <w:r>
        <w:rPr>
          <w:rFonts w:asciiTheme="majorHAnsi" w:eastAsiaTheme="majorEastAsia" w:hAnsiTheme="majorHAnsi" w:cstheme="majorHAnsi"/>
          <w:noProof/>
          <w:color w:val="262626"/>
          <w:sz w:val="24"/>
          <w:szCs w:val="24"/>
        </w:rPr>
        <w:lastRenderedPageBreak/>
        <w:drawing>
          <wp:inline distT="0" distB="0" distL="0" distR="0" wp14:anchorId="2BA12A53" wp14:editId="3BE5F942">
            <wp:extent cx="2737621" cy="4162425"/>
            <wp:effectExtent l="0" t="0" r="5715" b="3175"/>
            <wp:docPr id="2044432752" name="Bildobjekt 7" descr="En bild som visar text, bok, papper, Publikatio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32752" name="Bildobjekt 7" descr="En bild som visar text, bok, papper, Publikation&#10;&#10;Automatiskt genererad beskrivni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67"/>
                    <a:stretch/>
                  </pic:blipFill>
                  <pic:spPr bwMode="auto">
                    <a:xfrm>
                      <a:off x="0" y="0"/>
                      <a:ext cx="2750810" cy="418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C6FA" w14:textId="77777777" w:rsidR="00B10E72" w:rsidRPr="00B10E72" w:rsidRDefault="00B10E72" w:rsidP="00390CBC">
      <w:pPr>
        <w:spacing w:line="276" w:lineRule="auto"/>
        <w:jc w:val="both"/>
        <w:rPr>
          <w:b/>
          <w:bCs/>
          <w:sz w:val="20"/>
          <w:szCs w:val="20"/>
          <w:lang w:val="en-US"/>
        </w:rPr>
      </w:pPr>
    </w:p>
    <w:sectPr w:rsidR="00B10E72" w:rsidRPr="00B10E72" w:rsidSect="00A3355A">
      <w:footerReference w:type="default" r:id="rId20"/>
      <w:headerReference w:type="first" r:id="rId21"/>
      <w:footerReference w:type="first" r:id="rId22"/>
      <w:pgSz w:w="11906" w:h="16838" w:code="9"/>
      <w:pgMar w:top="2268" w:right="1701" w:bottom="2155" w:left="175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784EC3" w14:textId="77777777" w:rsidR="00CC33D5" w:rsidRDefault="00CC33D5" w:rsidP="006B1171">
      <w:pPr>
        <w:spacing w:line="240" w:lineRule="auto"/>
      </w:pPr>
      <w:r>
        <w:separator/>
      </w:r>
    </w:p>
  </w:endnote>
  <w:endnote w:type="continuationSeparator" w:id="0">
    <w:p w14:paraId="20602A4C" w14:textId="77777777" w:rsidR="00CC33D5" w:rsidRDefault="00CC33D5" w:rsidP="006B1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1F899" w14:textId="77777777" w:rsidR="007273F4" w:rsidRDefault="007273F4" w:rsidP="007273F4">
    <w:pPr>
      <w:pStyle w:val="Sidfot"/>
      <w:framePr w:wrap="none" w:vAnchor="text" w:hAnchor="margin" w:xAlign="outside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end"/>
    </w:r>
  </w:p>
  <w:p w14:paraId="47CAD468" w14:textId="77777777" w:rsidR="007273F4" w:rsidRDefault="007273F4" w:rsidP="00C511D3">
    <w:pPr>
      <w:pStyle w:val="Sidfot"/>
      <w:framePr w:wrap="none" w:vAnchor="text" w:hAnchor="margin" w:xAlign="outside" w:y="1"/>
      <w:ind w:right="360" w:firstLine="360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end"/>
    </w:r>
  </w:p>
  <w:p w14:paraId="4B4376EB" w14:textId="77777777" w:rsidR="007273F4" w:rsidRDefault="007273F4" w:rsidP="00C511D3">
    <w:pPr>
      <w:pStyle w:val="Sidfot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1EAE8" w14:textId="77777777" w:rsidR="007273F4" w:rsidRDefault="007273F4" w:rsidP="00C511D3">
    <w:pPr>
      <w:pStyle w:val="Sidfot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2D9C6" w14:textId="77777777" w:rsidR="007273F4" w:rsidRDefault="007273F4" w:rsidP="007E36F0">
    <w:pPr>
      <w:ind w:left="3912"/>
    </w:pPr>
    <w:r>
      <w:rPr>
        <w:i/>
        <w:noProof/>
        <w:lang w:eastAsia="en-GB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C2DD199" wp14:editId="74CEAC41">
              <wp:simplePos x="0" y="0"/>
              <wp:positionH relativeFrom="column">
                <wp:posOffset>2762250</wp:posOffset>
              </wp:positionH>
              <wp:positionV relativeFrom="paragraph">
                <wp:posOffset>45085</wp:posOffset>
              </wp:positionV>
              <wp:extent cx="635" cy="612000"/>
              <wp:effectExtent l="0" t="0" r="37465" b="36195"/>
              <wp:wrapNone/>
              <wp:docPr id="26" name="Rak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" cy="61200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8C40" id="Rak 26" o:spid="_x0000_s1026" style="position:absolute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5pt,3.55pt" to="217.55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" strokecolor="black [3213]" strokeweight="1pt">
              <v:stroke joinstyle="miter"/>
            </v:line>
          </w:pict>
        </mc:Fallback>
      </mc:AlternateContent>
    </w:r>
    <w:r>
      <w:rPr>
        <w:i/>
        <w:noProof/>
        <w:lang w:eastAsia="en-GB"/>
      </w:rPr>
      <w:drawing>
        <wp:anchor distT="0" distB="0" distL="114300" distR="114300" simplePos="0" relativeHeight="251668480" behindDoc="1" locked="0" layoutInCell="1" allowOverlap="1" wp14:anchorId="37B32A02" wp14:editId="6F5F53E2">
          <wp:simplePos x="0" y="0"/>
          <wp:positionH relativeFrom="column">
            <wp:posOffset>-3180080</wp:posOffset>
          </wp:positionH>
          <wp:positionV relativeFrom="paragraph">
            <wp:posOffset>-3946525</wp:posOffset>
          </wp:positionV>
          <wp:extent cx="5418000" cy="6372000"/>
          <wp:effectExtent l="0" t="0" r="0" b="3810"/>
          <wp:wrapNone/>
          <wp:docPr id="471869540" name="Bildobjekt 471869540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8000" cy="637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F94A70" w14:textId="77777777" w:rsidR="007273F4" w:rsidRDefault="007273F4" w:rsidP="007E36F0">
    <w:pPr>
      <w:ind w:left="2608" w:firstLine="1304"/>
    </w:pPr>
  </w:p>
  <w:p w14:paraId="18A9656F" w14:textId="77777777" w:rsidR="007273F4" w:rsidRDefault="007273F4">
    <w:pPr>
      <w:pStyle w:val="Sidfot"/>
    </w:pPr>
  </w:p>
  <w:p w14:paraId="35A51663" w14:textId="77777777" w:rsidR="007273F4" w:rsidRDefault="007273F4">
    <w:pPr>
      <w:pStyle w:val="Sidfot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721F80B" wp14:editId="2D358A0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97815" cy="208280"/>
              <wp:effectExtent l="0" t="0" r="0" b="0"/>
              <wp:wrapSquare wrapText="bothSides"/>
              <wp:docPr id="18" name="Textruta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781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0942918" w14:textId="77777777" w:rsidR="007273F4" w:rsidRPr="007C40A6" w:rsidRDefault="007273F4" w:rsidP="007273F4">
                          <w:pPr>
                            <w:pStyle w:val="Sidfot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21F80B" id="_x0000_t202" coordsize="21600,21600" o:spt="202" path="m,l,21600r21600,l21600,xe">
              <v:stroke joinstyle="miter"/>
              <v:path gradientshapeok="t" o:connecttype="rect"/>
            </v:shapetype>
            <v:shape id="Textruta 18" o:spid="_x0000_s1028" type="#_x0000_t202" style="position:absolute;margin-left:0;margin-top:0;width:23.45pt;height:16.4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" filled="f" stroked="f">
              <v:textbox style="mso-fit-shape-to-text:t">
                <w:txbxContent>
                  <w:p w14:paraId="30942918" w14:textId="77777777" w:rsidR="007273F4" w:rsidRPr="007C40A6" w:rsidRDefault="007273F4" w:rsidP="007273F4">
                    <w:pPr>
                      <w:pStyle w:val="Sidfot"/>
                    </w:pP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54616" w14:textId="77777777" w:rsidR="007273F4" w:rsidRDefault="007273F4" w:rsidP="00C62B7D">
    <w:pPr>
      <w:pStyle w:val="Sidfot"/>
      <w:jc w:val="right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5D4DB3">
      <w:rPr>
        <w:rStyle w:val="Sidnummer"/>
        <w:noProof/>
      </w:rPr>
      <w:t>10</w:t>
    </w:r>
    <w:r>
      <w:rPr>
        <w:rStyle w:val="Sidnummer"/>
      </w:rPr>
      <w:fldChar w:fldCharType="end"/>
    </w:r>
    <w:r>
      <w:rPr>
        <w:rStyle w:val="Sidnummer"/>
      </w:rPr>
      <w:t xml:space="preserve"> (</w:t>
    </w:r>
    <w:r>
      <w:rPr>
        <w:rStyle w:val="Sidnummer"/>
      </w:rPr>
      <w:fldChar w:fldCharType="begin"/>
    </w:r>
    <w:r>
      <w:rPr>
        <w:rStyle w:val="Sidnummer"/>
      </w:rPr>
      <w:instrText xml:space="preserve"> NUMPAGES  \* MERGEFORMAT </w:instrText>
    </w:r>
    <w:r>
      <w:rPr>
        <w:rStyle w:val="Sidnummer"/>
      </w:rPr>
      <w:fldChar w:fldCharType="separate"/>
    </w:r>
    <w:r w:rsidR="005D4DB3">
      <w:rPr>
        <w:rStyle w:val="Sidnummer"/>
        <w:noProof/>
      </w:rPr>
      <w:t>10</w:t>
    </w:r>
    <w:r>
      <w:rPr>
        <w:rStyle w:val="Sidnummer"/>
      </w:rPr>
      <w:fldChar w:fldCharType="end"/>
    </w:r>
    <w:r>
      <w:rPr>
        <w:rStyle w:val="Sidnummer"/>
      </w:rPr>
      <w:t>)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0B94C" w14:textId="77777777" w:rsidR="007273F4" w:rsidRDefault="007273F4" w:rsidP="008931BA">
    <w:pPr>
      <w:pStyle w:val="Sidfot"/>
      <w:tabs>
        <w:tab w:val="clear" w:pos="4513"/>
        <w:tab w:val="clear" w:pos="9026"/>
        <w:tab w:val="center" w:pos="3686"/>
        <w:tab w:val="right" w:pos="7456"/>
      </w:tabs>
      <w:jc w:val="right"/>
    </w:pPr>
    <w:r>
      <w:t>Sida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(</w:t>
    </w:r>
    <w:fldSimple w:instr=" NUMPAGES   \* MERGEFORMAT ">
      <w:r>
        <w:rPr>
          <w:noProof/>
        </w:rPr>
        <w:t>2</w:t>
      </w:r>
    </w:fldSimple>
    <w:r>
      <w:t>)</w:t>
    </w:r>
  </w:p>
  <w:p w14:paraId="07E181AA" w14:textId="77777777" w:rsidR="007273F4" w:rsidRDefault="007273F4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00E712" w14:textId="77777777" w:rsidR="00CC33D5" w:rsidRDefault="00CC33D5" w:rsidP="006B1171">
      <w:pPr>
        <w:spacing w:line="240" w:lineRule="auto"/>
      </w:pPr>
      <w:r>
        <w:separator/>
      </w:r>
    </w:p>
  </w:footnote>
  <w:footnote w:type="continuationSeparator" w:id="0">
    <w:p w14:paraId="163F9C1F" w14:textId="77777777" w:rsidR="00CC33D5" w:rsidRDefault="00CC33D5" w:rsidP="006B11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2F133" w14:textId="77777777" w:rsidR="007273F4" w:rsidRDefault="007273F4" w:rsidP="003F4CB5">
    <w:pPr>
      <w:pStyle w:val="Sidhuvud"/>
      <w:jc w:val="right"/>
    </w:pPr>
    <w:r>
      <w:rPr>
        <w:noProof/>
        <w:lang w:eastAsia="en-GB"/>
      </w:rPr>
      <w:drawing>
        <wp:anchor distT="0" distB="0" distL="114300" distR="114300" simplePos="0" relativeHeight="251664384" behindDoc="0" locked="1" layoutInCell="1" allowOverlap="1" wp14:anchorId="754AE901" wp14:editId="55D9CB7D">
          <wp:simplePos x="0" y="0"/>
          <wp:positionH relativeFrom="page">
            <wp:posOffset>363855</wp:posOffset>
          </wp:positionH>
          <wp:positionV relativeFrom="page">
            <wp:posOffset>363855</wp:posOffset>
          </wp:positionV>
          <wp:extent cx="270000" cy="360000"/>
          <wp:effectExtent l="0" t="0" r="0" b="2540"/>
          <wp:wrapNone/>
          <wp:docPr id="433281395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GB"/>
      </w:rPr>
      <w:drawing>
        <wp:anchor distT="0" distB="0" distL="114300" distR="114300" simplePos="0" relativeHeight="251663360" behindDoc="0" locked="1" layoutInCell="1" allowOverlap="1" wp14:anchorId="1F606BA1" wp14:editId="510DC492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1798083740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2909E" w14:textId="77777777" w:rsidR="007273F4" w:rsidRDefault="007273F4" w:rsidP="003F4CB5">
    <w:pPr>
      <w:pStyle w:val="Sidhuvud"/>
      <w:jc w:val="right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2576" behindDoc="0" locked="1" layoutInCell="1" allowOverlap="1" wp14:anchorId="183B0103" wp14:editId="2AA2A01D">
              <wp:simplePos x="0" y="0"/>
              <wp:positionH relativeFrom="page">
                <wp:posOffset>1674495</wp:posOffset>
              </wp:positionH>
              <wp:positionV relativeFrom="page">
                <wp:posOffset>360045</wp:posOffset>
              </wp:positionV>
              <wp:extent cx="0" cy="1656000"/>
              <wp:effectExtent l="0" t="0" r="38100" b="20955"/>
              <wp:wrapNone/>
              <wp:docPr id="3" name="Rak koppling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56000"/>
                      </a:xfrm>
                      <a:prstGeom prst="line">
                        <a:avLst/>
                      </a:prstGeom>
                      <a:ln>
                        <a:solidFill>
                          <a:srgbClr val="231F2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38449D6" id="Rak koppling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1.85pt,28.35pt" to="131.85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" strokecolor="#231f20" strokeweight=".5pt">
              <v:stroke joinstyle="miter"/>
              <w10:wrap anchorx="page" anchory="page"/>
              <w10:anchorlock/>
            </v:line>
          </w:pict>
        </mc:Fallback>
      </mc:AlternateContent>
    </w:r>
    <w:r>
      <w:rPr>
        <w:noProof/>
        <w:lang w:eastAsia="en-GB"/>
      </w:rPr>
      <w:drawing>
        <wp:anchor distT="0" distB="0" distL="114300" distR="114300" simplePos="0" relativeHeight="251671552" behindDoc="0" locked="1" layoutInCell="1" allowOverlap="1" wp14:anchorId="3BE55213" wp14:editId="678A7F10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270000" cy="360000"/>
          <wp:effectExtent l="0" t="0" r="0" b="2540"/>
          <wp:wrapNone/>
          <wp:docPr id="342836775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GB"/>
      </w:rPr>
      <w:drawing>
        <wp:anchor distT="0" distB="0" distL="114300" distR="114300" simplePos="0" relativeHeight="251670528" behindDoc="0" locked="1" layoutInCell="1" allowOverlap="1" wp14:anchorId="473972B0" wp14:editId="01F196AB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1642679846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A53D0" w14:textId="77777777" w:rsidR="007273F4" w:rsidRDefault="007273F4" w:rsidP="0057646F">
    <w:pPr>
      <w:pStyle w:val="Sidhuvud"/>
    </w:pPr>
    <w:r>
      <w:rPr>
        <w:noProof/>
        <w:lang w:eastAsia="en-GB"/>
      </w:rPr>
      <w:drawing>
        <wp:anchor distT="0" distB="0" distL="114300" distR="114300" simplePos="0" relativeHeight="251675648" behindDoc="0" locked="1" layoutInCell="1" allowOverlap="1" wp14:anchorId="79FDD635" wp14:editId="1A0FA605">
          <wp:simplePos x="0" y="0"/>
          <wp:positionH relativeFrom="page">
            <wp:posOffset>306070</wp:posOffset>
          </wp:positionH>
          <wp:positionV relativeFrom="page">
            <wp:posOffset>360045</wp:posOffset>
          </wp:positionV>
          <wp:extent cx="288000" cy="392400"/>
          <wp:effectExtent l="0" t="0" r="0" b="8255"/>
          <wp:wrapNone/>
          <wp:docPr id="5" name="Sy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8000" cy="39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GB"/>
      </w:rPr>
      <w:drawing>
        <wp:anchor distT="0" distB="0" distL="114300" distR="114300" simplePos="0" relativeHeight="251674624" behindDoc="0" locked="1" layoutInCell="1" allowOverlap="1" wp14:anchorId="6560BD8B" wp14:editId="4B547262">
          <wp:simplePos x="0" y="0"/>
          <wp:positionH relativeFrom="page">
            <wp:posOffset>1743075</wp:posOffset>
          </wp:positionH>
          <wp:positionV relativeFrom="page">
            <wp:posOffset>373380</wp:posOffset>
          </wp:positionV>
          <wp:extent cx="2167200" cy="396000"/>
          <wp:effectExtent l="0" t="0" r="0" b="4445"/>
          <wp:wrapNone/>
          <wp:docPr id="6" name="Logoty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78E2955" w14:textId="77777777" w:rsidR="007273F4" w:rsidRDefault="007273F4">
    <w:pPr>
      <w:pStyle w:val="Sidhuvud"/>
    </w:pPr>
  </w:p>
  <w:p w14:paraId="63D46264" w14:textId="77777777" w:rsidR="007273F4" w:rsidRDefault="007273F4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C6BA58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D0BDE"/>
    <w:multiLevelType w:val="hybridMultilevel"/>
    <w:tmpl w:val="E7F2F2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F60D6"/>
    <w:multiLevelType w:val="hybridMultilevel"/>
    <w:tmpl w:val="93C2DC9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E94328"/>
    <w:multiLevelType w:val="hybridMultilevel"/>
    <w:tmpl w:val="1FB246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CC176B"/>
    <w:multiLevelType w:val="hybridMultilevel"/>
    <w:tmpl w:val="28A8409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730908"/>
    <w:multiLevelType w:val="hybridMultilevel"/>
    <w:tmpl w:val="AFF6DD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1850EA"/>
    <w:multiLevelType w:val="hybridMultilevel"/>
    <w:tmpl w:val="F4389C7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D65941"/>
    <w:multiLevelType w:val="multilevel"/>
    <w:tmpl w:val="A64AD3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C650A80"/>
    <w:multiLevelType w:val="hybridMultilevel"/>
    <w:tmpl w:val="0F6C0A2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C34594"/>
    <w:multiLevelType w:val="hybridMultilevel"/>
    <w:tmpl w:val="796E0C02"/>
    <w:lvl w:ilvl="0" w:tplc="DD3CC6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86278"/>
    <w:multiLevelType w:val="hybridMultilevel"/>
    <w:tmpl w:val="C0A409F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EB303A"/>
    <w:multiLevelType w:val="hybridMultilevel"/>
    <w:tmpl w:val="BB4871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D82C4C"/>
    <w:multiLevelType w:val="hybridMultilevel"/>
    <w:tmpl w:val="1C9008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033C6"/>
    <w:multiLevelType w:val="hybridMultilevel"/>
    <w:tmpl w:val="CE46FE8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0B6C1E"/>
    <w:multiLevelType w:val="hybridMultilevel"/>
    <w:tmpl w:val="5AFAB7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21632"/>
    <w:multiLevelType w:val="hybridMultilevel"/>
    <w:tmpl w:val="C3D42626"/>
    <w:lvl w:ilvl="0" w:tplc="AFC2438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B37848"/>
    <w:multiLevelType w:val="hybridMultilevel"/>
    <w:tmpl w:val="742AD5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6427C5"/>
    <w:multiLevelType w:val="hybridMultilevel"/>
    <w:tmpl w:val="C59EDE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BFC7B18"/>
    <w:multiLevelType w:val="hybridMultilevel"/>
    <w:tmpl w:val="168095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46EAA"/>
    <w:multiLevelType w:val="hybridMultilevel"/>
    <w:tmpl w:val="7F1E3F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43411"/>
    <w:multiLevelType w:val="hybridMultilevel"/>
    <w:tmpl w:val="48508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3474E"/>
    <w:multiLevelType w:val="hybridMultilevel"/>
    <w:tmpl w:val="3F180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F4169"/>
    <w:multiLevelType w:val="hybridMultilevel"/>
    <w:tmpl w:val="58287E02"/>
    <w:lvl w:ilvl="0" w:tplc="EC74A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83A998A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1565A"/>
    <w:multiLevelType w:val="hybridMultilevel"/>
    <w:tmpl w:val="14EC0E3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73B36B9"/>
    <w:multiLevelType w:val="hybridMultilevel"/>
    <w:tmpl w:val="406CDC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9CC2A85"/>
    <w:multiLevelType w:val="hybridMultilevel"/>
    <w:tmpl w:val="C4B04E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DB7B15"/>
    <w:multiLevelType w:val="hybridMultilevel"/>
    <w:tmpl w:val="5FF49B2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5A52700"/>
    <w:multiLevelType w:val="hybridMultilevel"/>
    <w:tmpl w:val="25D6E8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9041B9"/>
    <w:multiLevelType w:val="hybridMultilevel"/>
    <w:tmpl w:val="3AC4E9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1464FEF"/>
    <w:multiLevelType w:val="multilevel"/>
    <w:tmpl w:val="6F769F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5226404"/>
    <w:multiLevelType w:val="hybridMultilevel"/>
    <w:tmpl w:val="93B4C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BE4738"/>
    <w:multiLevelType w:val="hybridMultilevel"/>
    <w:tmpl w:val="7F1E3F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77B47"/>
    <w:multiLevelType w:val="hybridMultilevel"/>
    <w:tmpl w:val="53764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3D21CC"/>
    <w:multiLevelType w:val="hybridMultilevel"/>
    <w:tmpl w:val="7B5E63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075996">
    <w:abstractNumId w:val="1"/>
  </w:num>
  <w:num w:numId="2" w16cid:durableId="623542252">
    <w:abstractNumId w:val="0"/>
  </w:num>
  <w:num w:numId="3" w16cid:durableId="1348946975">
    <w:abstractNumId w:val="30"/>
  </w:num>
  <w:num w:numId="4" w16cid:durableId="1668742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38932164">
    <w:abstractNumId w:val="17"/>
  </w:num>
  <w:num w:numId="6" w16cid:durableId="9375222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2588625">
    <w:abstractNumId w:val="17"/>
  </w:num>
  <w:num w:numId="8" w16cid:durableId="525022030">
    <w:abstractNumId w:val="2"/>
  </w:num>
  <w:num w:numId="9" w16cid:durableId="1950889214">
    <w:abstractNumId w:val="27"/>
  </w:num>
  <w:num w:numId="10" w16cid:durableId="1534613115">
    <w:abstractNumId w:val="14"/>
  </w:num>
  <w:num w:numId="11" w16cid:durableId="791362376">
    <w:abstractNumId w:val="8"/>
  </w:num>
  <w:num w:numId="12" w16cid:durableId="849375735">
    <w:abstractNumId w:val="11"/>
  </w:num>
  <w:num w:numId="13" w16cid:durableId="1269851084">
    <w:abstractNumId w:val="5"/>
  </w:num>
  <w:num w:numId="14" w16cid:durableId="1068649603">
    <w:abstractNumId w:val="28"/>
  </w:num>
  <w:num w:numId="15" w16cid:durableId="1205557401">
    <w:abstractNumId w:val="4"/>
  </w:num>
  <w:num w:numId="16" w16cid:durableId="1190610772">
    <w:abstractNumId w:val="25"/>
  </w:num>
  <w:num w:numId="17" w16cid:durableId="826745518">
    <w:abstractNumId w:val="23"/>
  </w:num>
  <w:num w:numId="18" w16cid:durableId="1934699737">
    <w:abstractNumId w:val="10"/>
  </w:num>
  <w:num w:numId="19" w16cid:durableId="535578576">
    <w:abstractNumId w:val="6"/>
  </w:num>
  <w:num w:numId="20" w16cid:durableId="688725142">
    <w:abstractNumId w:val="26"/>
  </w:num>
  <w:num w:numId="21" w16cid:durableId="467745453">
    <w:abstractNumId w:val="20"/>
  </w:num>
  <w:num w:numId="22" w16cid:durableId="451941599">
    <w:abstractNumId w:val="3"/>
  </w:num>
  <w:num w:numId="23" w16cid:durableId="1099838151">
    <w:abstractNumId w:val="19"/>
  </w:num>
  <w:num w:numId="24" w16cid:durableId="926890801">
    <w:abstractNumId w:val="31"/>
  </w:num>
  <w:num w:numId="25" w16cid:durableId="277764377">
    <w:abstractNumId w:val="9"/>
  </w:num>
  <w:num w:numId="26" w16cid:durableId="147676783">
    <w:abstractNumId w:val="15"/>
  </w:num>
  <w:num w:numId="27" w16cid:durableId="1970014319">
    <w:abstractNumId w:val="7"/>
  </w:num>
  <w:num w:numId="28" w16cid:durableId="1430735096">
    <w:abstractNumId w:val="22"/>
  </w:num>
  <w:num w:numId="29" w16cid:durableId="168955288">
    <w:abstractNumId w:val="29"/>
  </w:num>
  <w:num w:numId="30" w16cid:durableId="1987585224">
    <w:abstractNumId w:val="21"/>
  </w:num>
  <w:num w:numId="31" w16cid:durableId="4014459">
    <w:abstractNumId w:val="18"/>
  </w:num>
  <w:num w:numId="32" w16cid:durableId="262038935">
    <w:abstractNumId w:val="12"/>
  </w:num>
  <w:num w:numId="33" w16cid:durableId="949630841">
    <w:abstractNumId w:val="16"/>
  </w:num>
  <w:num w:numId="34" w16cid:durableId="105194404">
    <w:abstractNumId w:val="33"/>
  </w:num>
  <w:num w:numId="35" w16cid:durableId="1631858275">
    <w:abstractNumId w:val="24"/>
  </w:num>
  <w:num w:numId="36" w16cid:durableId="144415255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498"/>
    <w:rsid w:val="0000336B"/>
    <w:rsid w:val="00003CB4"/>
    <w:rsid w:val="00005E0F"/>
    <w:rsid w:val="00024CB9"/>
    <w:rsid w:val="00034403"/>
    <w:rsid w:val="00045595"/>
    <w:rsid w:val="000462DE"/>
    <w:rsid w:val="00053690"/>
    <w:rsid w:val="0006597E"/>
    <w:rsid w:val="000662FE"/>
    <w:rsid w:val="00074F42"/>
    <w:rsid w:val="0008327E"/>
    <w:rsid w:val="000851A1"/>
    <w:rsid w:val="000947BC"/>
    <w:rsid w:val="000A3C27"/>
    <w:rsid w:val="000B2167"/>
    <w:rsid w:val="000B4C66"/>
    <w:rsid w:val="000C1139"/>
    <w:rsid w:val="000C68D3"/>
    <w:rsid w:val="000C7A07"/>
    <w:rsid w:val="000D3DBB"/>
    <w:rsid w:val="000E02CC"/>
    <w:rsid w:val="000E5369"/>
    <w:rsid w:val="000F71D5"/>
    <w:rsid w:val="001040A7"/>
    <w:rsid w:val="00110B6C"/>
    <w:rsid w:val="00131EA6"/>
    <w:rsid w:val="001330B1"/>
    <w:rsid w:val="0014027A"/>
    <w:rsid w:val="00144FBF"/>
    <w:rsid w:val="00170450"/>
    <w:rsid w:val="00181BBB"/>
    <w:rsid w:val="00183F4C"/>
    <w:rsid w:val="00185251"/>
    <w:rsid w:val="001A1DA3"/>
    <w:rsid w:val="001B15B4"/>
    <w:rsid w:val="001B50AE"/>
    <w:rsid w:val="001B7F55"/>
    <w:rsid w:val="001C64D6"/>
    <w:rsid w:val="001C6D2D"/>
    <w:rsid w:val="001E70F8"/>
    <w:rsid w:val="001F6AC1"/>
    <w:rsid w:val="00224378"/>
    <w:rsid w:val="002433EF"/>
    <w:rsid w:val="00246A95"/>
    <w:rsid w:val="00246D49"/>
    <w:rsid w:val="00254791"/>
    <w:rsid w:val="00255E2B"/>
    <w:rsid w:val="002A30FE"/>
    <w:rsid w:val="002A67EE"/>
    <w:rsid w:val="002B21FB"/>
    <w:rsid w:val="002C2644"/>
    <w:rsid w:val="002C2AAD"/>
    <w:rsid w:val="002C471F"/>
    <w:rsid w:val="002C4ADF"/>
    <w:rsid w:val="002C5401"/>
    <w:rsid w:val="002D7F61"/>
    <w:rsid w:val="00301350"/>
    <w:rsid w:val="0030518C"/>
    <w:rsid w:val="003215A2"/>
    <w:rsid w:val="00325962"/>
    <w:rsid w:val="00327ADE"/>
    <w:rsid w:val="003336D5"/>
    <w:rsid w:val="00350F0A"/>
    <w:rsid w:val="00390CBC"/>
    <w:rsid w:val="003929A4"/>
    <w:rsid w:val="003B0DC9"/>
    <w:rsid w:val="003D62FD"/>
    <w:rsid w:val="003E160A"/>
    <w:rsid w:val="003F4CB5"/>
    <w:rsid w:val="003F52CC"/>
    <w:rsid w:val="00407F6E"/>
    <w:rsid w:val="00425299"/>
    <w:rsid w:val="00440682"/>
    <w:rsid w:val="00442B73"/>
    <w:rsid w:val="00454DC7"/>
    <w:rsid w:val="004610B7"/>
    <w:rsid w:val="004614D1"/>
    <w:rsid w:val="00466EF9"/>
    <w:rsid w:val="0048502E"/>
    <w:rsid w:val="004D0BD2"/>
    <w:rsid w:val="004D133A"/>
    <w:rsid w:val="004D2EF4"/>
    <w:rsid w:val="004D5920"/>
    <w:rsid w:val="004E2495"/>
    <w:rsid w:val="00510BEA"/>
    <w:rsid w:val="00512AA4"/>
    <w:rsid w:val="00524CB1"/>
    <w:rsid w:val="00527F24"/>
    <w:rsid w:val="00531B7D"/>
    <w:rsid w:val="00540B4C"/>
    <w:rsid w:val="00540FB9"/>
    <w:rsid w:val="00556980"/>
    <w:rsid w:val="00572B78"/>
    <w:rsid w:val="0057646F"/>
    <w:rsid w:val="00583C4C"/>
    <w:rsid w:val="00595794"/>
    <w:rsid w:val="00595C48"/>
    <w:rsid w:val="00597261"/>
    <w:rsid w:val="00597282"/>
    <w:rsid w:val="005A1981"/>
    <w:rsid w:val="005A4295"/>
    <w:rsid w:val="005B0F94"/>
    <w:rsid w:val="005B2FD2"/>
    <w:rsid w:val="005B324A"/>
    <w:rsid w:val="005B4663"/>
    <w:rsid w:val="005B49D4"/>
    <w:rsid w:val="005C5EDF"/>
    <w:rsid w:val="005D0331"/>
    <w:rsid w:val="005D4DB3"/>
    <w:rsid w:val="005E3449"/>
    <w:rsid w:val="005E5927"/>
    <w:rsid w:val="005E740F"/>
    <w:rsid w:val="005F6B48"/>
    <w:rsid w:val="0060242D"/>
    <w:rsid w:val="0061640B"/>
    <w:rsid w:val="00621EBA"/>
    <w:rsid w:val="006227AB"/>
    <w:rsid w:val="00623471"/>
    <w:rsid w:val="006234D3"/>
    <w:rsid w:val="006409B1"/>
    <w:rsid w:val="00641B68"/>
    <w:rsid w:val="006453B3"/>
    <w:rsid w:val="00646BF4"/>
    <w:rsid w:val="0064769B"/>
    <w:rsid w:val="00654CF9"/>
    <w:rsid w:val="00665E97"/>
    <w:rsid w:val="00665F27"/>
    <w:rsid w:val="00671BA3"/>
    <w:rsid w:val="00676F95"/>
    <w:rsid w:val="00683EFB"/>
    <w:rsid w:val="00692039"/>
    <w:rsid w:val="00695CBD"/>
    <w:rsid w:val="006A0177"/>
    <w:rsid w:val="006A1D13"/>
    <w:rsid w:val="006A669F"/>
    <w:rsid w:val="006B0F26"/>
    <w:rsid w:val="006B1171"/>
    <w:rsid w:val="006C0335"/>
    <w:rsid w:val="006F76DF"/>
    <w:rsid w:val="00702D77"/>
    <w:rsid w:val="007273F4"/>
    <w:rsid w:val="00737CD7"/>
    <w:rsid w:val="00765962"/>
    <w:rsid w:val="00776712"/>
    <w:rsid w:val="0077690C"/>
    <w:rsid w:val="00781311"/>
    <w:rsid w:val="0078181A"/>
    <w:rsid w:val="0078347B"/>
    <w:rsid w:val="00785400"/>
    <w:rsid w:val="007A1FBF"/>
    <w:rsid w:val="007D5C6E"/>
    <w:rsid w:val="007D7822"/>
    <w:rsid w:val="007E36F0"/>
    <w:rsid w:val="007F4291"/>
    <w:rsid w:val="007F4F4A"/>
    <w:rsid w:val="007F5517"/>
    <w:rsid w:val="00801819"/>
    <w:rsid w:val="008111BD"/>
    <w:rsid w:val="008142E4"/>
    <w:rsid w:val="008257E2"/>
    <w:rsid w:val="008353CE"/>
    <w:rsid w:val="00837AB5"/>
    <w:rsid w:val="00841984"/>
    <w:rsid w:val="00845237"/>
    <w:rsid w:val="00845BA3"/>
    <w:rsid w:val="008507B7"/>
    <w:rsid w:val="0085450B"/>
    <w:rsid w:val="00860659"/>
    <w:rsid w:val="00863EB0"/>
    <w:rsid w:val="00866C6D"/>
    <w:rsid w:val="0087504E"/>
    <w:rsid w:val="00881AF1"/>
    <w:rsid w:val="0089174A"/>
    <w:rsid w:val="008931BA"/>
    <w:rsid w:val="0089612F"/>
    <w:rsid w:val="008C341E"/>
    <w:rsid w:val="008C792E"/>
    <w:rsid w:val="008C7EF9"/>
    <w:rsid w:val="008E2A17"/>
    <w:rsid w:val="008E59AD"/>
    <w:rsid w:val="008F29EA"/>
    <w:rsid w:val="008F2A99"/>
    <w:rsid w:val="008F7706"/>
    <w:rsid w:val="009004C4"/>
    <w:rsid w:val="00902E01"/>
    <w:rsid w:val="00902EF0"/>
    <w:rsid w:val="00907E0E"/>
    <w:rsid w:val="00922BC3"/>
    <w:rsid w:val="00923F6C"/>
    <w:rsid w:val="00935586"/>
    <w:rsid w:val="00942E57"/>
    <w:rsid w:val="0094459C"/>
    <w:rsid w:val="009734E4"/>
    <w:rsid w:val="00975A5F"/>
    <w:rsid w:val="00984942"/>
    <w:rsid w:val="0098678C"/>
    <w:rsid w:val="00997AFA"/>
    <w:rsid w:val="009A060F"/>
    <w:rsid w:val="009A443B"/>
    <w:rsid w:val="009A6E85"/>
    <w:rsid w:val="009D1D58"/>
    <w:rsid w:val="009D334B"/>
    <w:rsid w:val="009E21AB"/>
    <w:rsid w:val="009E31C3"/>
    <w:rsid w:val="009F1E8B"/>
    <w:rsid w:val="00A00D12"/>
    <w:rsid w:val="00A059B3"/>
    <w:rsid w:val="00A16659"/>
    <w:rsid w:val="00A200E9"/>
    <w:rsid w:val="00A221BB"/>
    <w:rsid w:val="00A22699"/>
    <w:rsid w:val="00A30139"/>
    <w:rsid w:val="00A3355A"/>
    <w:rsid w:val="00A36CCC"/>
    <w:rsid w:val="00A37B2E"/>
    <w:rsid w:val="00A400FE"/>
    <w:rsid w:val="00A4019C"/>
    <w:rsid w:val="00A41468"/>
    <w:rsid w:val="00A41694"/>
    <w:rsid w:val="00A50CF7"/>
    <w:rsid w:val="00A52332"/>
    <w:rsid w:val="00A60AEA"/>
    <w:rsid w:val="00A631F6"/>
    <w:rsid w:val="00A77147"/>
    <w:rsid w:val="00AA2512"/>
    <w:rsid w:val="00AA4A2A"/>
    <w:rsid w:val="00AC01B5"/>
    <w:rsid w:val="00AC456C"/>
    <w:rsid w:val="00AD1C4C"/>
    <w:rsid w:val="00AF2CED"/>
    <w:rsid w:val="00AF5E54"/>
    <w:rsid w:val="00AF6474"/>
    <w:rsid w:val="00B0239C"/>
    <w:rsid w:val="00B047D5"/>
    <w:rsid w:val="00B049E3"/>
    <w:rsid w:val="00B05188"/>
    <w:rsid w:val="00B052C8"/>
    <w:rsid w:val="00B06811"/>
    <w:rsid w:val="00B10E72"/>
    <w:rsid w:val="00B37B08"/>
    <w:rsid w:val="00B40A37"/>
    <w:rsid w:val="00B50F81"/>
    <w:rsid w:val="00B53934"/>
    <w:rsid w:val="00B539E4"/>
    <w:rsid w:val="00B628FC"/>
    <w:rsid w:val="00B66157"/>
    <w:rsid w:val="00B7335C"/>
    <w:rsid w:val="00B744EB"/>
    <w:rsid w:val="00B7596A"/>
    <w:rsid w:val="00B809FA"/>
    <w:rsid w:val="00B86285"/>
    <w:rsid w:val="00B86818"/>
    <w:rsid w:val="00BA55C4"/>
    <w:rsid w:val="00BA769E"/>
    <w:rsid w:val="00BB5BEB"/>
    <w:rsid w:val="00BC6607"/>
    <w:rsid w:val="00BD7BF8"/>
    <w:rsid w:val="00BE1A75"/>
    <w:rsid w:val="00BF09FD"/>
    <w:rsid w:val="00C032C5"/>
    <w:rsid w:val="00C0564B"/>
    <w:rsid w:val="00C23CC9"/>
    <w:rsid w:val="00C26902"/>
    <w:rsid w:val="00C31554"/>
    <w:rsid w:val="00C511D3"/>
    <w:rsid w:val="00C519C2"/>
    <w:rsid w:val="00C524B9"/>
    <w:rsid w:val="00C57EE4"/>
    <w:rsid w:val="00C62B7D"/>
    <w:rsid w:val="00C67A15"/>
    <w:rsid w:val="00C731E3"/>
    <w:rsid w:val="00C81A8F"/>
    <w:rsid w:val="00C83C42"/>
    <w:rsid w:val="00C942D8"/>
    <w:rsid w:val="00CA6A49"/>
    <w:rsid w:val="00CA716B"/>
    <w:rsid w:val="00CC33D5"/>
    <w:rsid w:val="00CC43F6"/>
    <w:rsid w:val="00CF1A3A"/>
    <w:rsid w:val="00CF35A6"/>
    <w:rsid w:val="00CF5A77"/>
    <w:rsid w:val="00D046E3"/>
    <w:rsid w:val="00D07D16"/>
    <w:rsid w:val="00D24665"/>
    <w:rsid w:val="00D51369"/>
    <w:rsid w:val="00D57E89"/>
    <w:rsid w:val="00D65498"/>
    <w:rsid w:val="00D7406C"/>
    <w:rsid w:val="00D918A7"/>
    <w:rsid w:val="00D95E24"/>
    <w:rsid w:val="00DA0B8B"/>
    <w:rsid w:val="00DA23CB"/>
    <w:rsid w:val="00DC51D1"/>
    <w:rsid w:val="00DD3CF1"/>
    <w:rsid w:val="00DD4DBC"/>
    <w:rsid w:val="00DD699C"/>
    <w:rsid w:val="00DE54D2"/>
    <w:rsid w:val="00DE5D21"/>
    <w:rsid w:val="00DF0725"/>
    <w:rsid w:val="00DF07AA"/>
    <w:rsid w:val="00DF208F"/>
    <w:rsid w:val="00E13469"/>
    <w:rsid w:val="00E22CF6"/>
    <w:rsid w:val="00E26422"/>
    <w:rsid w:val="00E35EF2"/>
    <w:rsid w:val="00E46A32"/>
    <w:rsid w:val="00E531FB"/>
    <w:rsid w:val="00E5541C"/>
    <w:rsid w:val="00E66275"/>
    <w:rsid w:val="00E80EDD"/>
    <w:rsid w:val="00E82A83"/>
    <w:rsid w:val="00E9773F"/>
    <w:rsid w:val="00EB0E0F"/>
    <w:rsid w:val="00EB123F"/>
    <w:rsid w:val="00EB2300"/>
    <w:rsid w:val="00EB23CD"/>
    <w:rsid w:val="00EB4942"/>
    <w:rsid w:val="00EC09DC"/>
    <w:rsid w:val="00EC40CE"/>
    <w:rsid w:val="00EC5358"/>
    <w:rsid w:val="00ED3346"/>
    <w:rsid w:val="00EE7B17"/>
    <w:rsid w:val="00EF448E"/>
    <w:rsid w:val="00F054A7"/>
    <w:rsid w:val="00F103A7"/>
    <w:rsid w:val="00F16CC1"/>
    <w:rsid w:val="00F202E6"/>
    <w:rsid w:val="00F30BF9"/>
    <w:rsid w:val="00F36393"/>
    <w:rsid w:val="00F3787C"/>
    <w:rsid w:val="00F41F73"/>
    <w:rsid w:val="00F4339A"/>
    <w:rsid w:val="00F45EFE"/>
    <w:rsid w:val="00F47C48"/>
    <w:rsid w:val="00F731FB"/>
    <w:rsid w:val="00F82AE7"/>
    <w:rsid w:val="00F87F1B"/>
    <w:rsid w:val="00F90373"/>
    <w:rsid w:val="00F92D60"/>
    <w:rsid w:val="00FA2055"/>
    <w:rsid w:val="00FB10BE"/>
    <w:rsid w:val="00FB1AAF"/>
    <w:rsid w:val="00FC6A40"/>
    <w:rsid w:val="00FD3CAE"/>
    <w:rsid w:val="00FE4237"/>
    <w:rsid w:val="00FF0133"/>
    <w:rsid w:val="00FF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F9201"/>
  <w15:chartTrackingRefBased/>
  <w15:docId w15:val="{6A1CEB73-C555-4CDE-8C13-9CF3B6E1D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644"/>
    <w:rPr>
      <w:rFonts w:cstheme="minorHAnsi"/>
      <w:color w:val="000000"/>
      <w:lang w:val="en-GB"/>
    </w:rPr>
  </w:style>
  <w:style w:type="paragraph" w:styleId="Rubrik1">
    <w:name w:val="heading 1"/>
    <w:basedOn w:val="Normal"/>
    <w:next w:val="Normal"/>
    <w:link w:val="Rubrik1Char"/>
    <w:uiPriority w:val="9"/>
    <w:qFormat/>
    <w:rsid w:val="00A52332"/>
    <w:pPr>
      <w:keepNext/>
      <w:keepLines/>
      <w:spacing w:before="480" w:after="120"/>
      <w:outlineLvl w:val="0"/>
    </w:pPr>
    <w:rPr>
      <w:rFonts w:asciiTheme="majorHAnsi" w:eastAsiaTheme="majorEastAsia" w:hAnsiTheme="majorHAnsi" w:cstheme="majorHAnsi"/>
      <w:sz w:val="34"/>
      <w:szCs w:val="32"/>
    </w:rPr>
  </w:style>
  <w:style w:type="paragraph" w:styleId="Rubrik2">
    <w:name w:val="heading 2"/>
    <w:basedOn w:val="Normal"/>
    <w:next w:val="Normal"/>
    <w:link w:val="Rubrik2Char"/>
    <w:uiPriority w:val="9"/>
    <w:qFormat/>
    <w:rsid w:val="00A30139"/>
    <w:pPr>
      <w:keepNext/>
      <w:keepLines/>
      <w:spacing w:before="240" w:after="0"/>
      <w:outlineLvl w:val="1"/>
    </w:pPr>
    <w:rPr>
      <w:rFonts w:asciiTheme="majorHAnsi" w:eastAsiaTheme="majorEastAsia" w:hAnsiTheme="majorHAnsi" w:cstheme="majorHAnsi"/>
      <w:sz w:val="26"/>
      <w:szCs w:val="28"/>
    </w:rPr>
  </w:style>
  <w:style w:type="paragraph" w:styleId="Rubrik3">
    <w:name w:val="heading 3"/>
    <w:basedOn w:val="Normal"/>
    <w:next w:val="Normal"/>
    <w:link w:val="Rubrik3Char"/>
    <w:uiPriority w:val="9"/>
    <w:qFormat/>
    <w:rsid w:val="00A30139"/>
    <w:pPr>
      <w:keepNext/>
      <w:keepLines/>
      <w:spacing w:before="240" w:after="0"/>
      <w:outlineLvl w:val="2"/>
    </w:pPr>
    <w:rPr>
      <w:rFonts w:asciiTheme="majorHAnsi" w:eastAsiaTheme="majorEastAsia" w:hAnsiTheme="majorHAnsi" w:cstheme="majorHAnsi"/>
      <w:b/>
    </w:rPr>
  </w:style>
  <w:style w:type="paragraph" w:styleId="Rubrik4">
    <w:name w:val="heading 4"/>
    <w:basedOn w:val="Normal"/>
    <w:next w:val="Normal"/>
    <w:link w:val="Rubrik4Char"/>
    <w:uiPriority w:val="9"/>
    <w:qFormat/>
    <w:rsid w:val="00A30139"/>
    <w:pPr>
      <w:keepNext/>
      <w:keepLines/>
      <w:spacing w:before="240" w:after="0"/>
      <w:outlineLvl w:val="3"/>
    </w:pPr>
    <w:rPr>
      <w:rFonts w:asciiTheme="majorHAnsi" w:eastAsiaTheme="majorEastAsia" w:hAnsiTheme="majorHAnsi" w:cstheme="majorHAnsi"/>
      <w:i/>
      <w:iCs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6B11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6B1171"/>
    <w:pPr>
      <w:keepNext/>
      <w:keepLines/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6B117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6B117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6B117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DA23CB"/>
    <w:pPr>
      <w:tabs>
        <w:tab w:val="left" w:pos="6804"/>
      </w:tabs>
      <w:spacing w:after="0" w:line="240" w:lineRule="auto"/>
      <w:ind w:right="-1332"/>
    </w:pPr>
  </w:style>
  <w:style w:type="character" w:customStyle="1" w:styleId="SidhuvudChar">
    <w:name w:val="Sidhuvud Char"/>
    <w:basedOn w:val="Standardstycketeckensnitt"/>
    <w:link w:val="Sidhuvud"/>
    <w:uiPriority w:val="99"/>
    <w:rsid w:val="00DA23CB"/>
    <w:rPr>
      <w:rFonts w:cstheme="minorHAnsi"/>
      <w:color w:val="000000"/>
      <w:lang w:val="en-GB"/>
    </w:rPr>
  </w:style>
  <w:style w:type="paragraph" w:styleId="Sidfot">
    <w:name w:val="footer"/>
    <w:basedOn w:val="Normal"/>
    <w:link w:val="SidfotChar"/>
    <w:uiPriority w:val="99"/>
    <w:unhideWhenUsed/>
    <w:rsid w:val="00DA23CB"/>
    <w:pPr>
      <w:tabs>
        <w:tab w:val="center" w:pos="4513"/>
        <w:tab w:val="right" w:pos="9026"/>
      </w:tabs>
      <w:spacing w:after="0" w:line="180" w:lineRule="atLeast"/>
    </w:pPr>
    <w:rPr>
      <w:sz w:val="16"/>
    </w:rPr>
  </w:style>
  <w:style w:type="character" w:customStyle="1" w:styleId="SidfotChar">
    <w:name w:val="Sidfot Char"/>
    <w:basedOn w:val="Standardstycketeckensnitt"/>
    <w:link w:val="Sidfot"/>
    <w:uiPriority w:val="99"/>
    <w:rsid w:val="00DA23CB"/>
    <w:rPr>
      <w:rFonts w:cstheme="minorHAnsi"/>
      <w:color w:val="000000"/>
      <w:sz w:val="16"/>
      <w:lang w:val="en-GB"/>
    </w:rPr>
  </w:style>
  <w:style w:type="table" w:styleId="Tabellrutnt">
    <w:name w:val="Table Grid"/>
    <w:basedOn w:val="Normaltabell"/>
    <w:uiPriority w:val="39"/>
    <w:rsid w:val="006B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1Char">
    <w:name w:val="Rubrik 1 Char"/>
    <w:basedOn w:val="Standardstycketeckensnitt"/>
    <w:link w:val="Rubrik1"/>
    <w:uiPriority w:val="9"/>
    <w:rsid w:val="00A52332"/>
    <w:rPr>
      <w:rFonts w:asciiTheme="majorHAnsi" w:eastAsiaTheme="majorEastAsia" w:hAnsiTheme="majorHAnsi" w:cstheme="majorHAnsi"/>
      <w:color w:val="000000"/>
      <w:sz w:val="34"/>
      <w:szCs w:val="32"/>
      <w:lang w:val="en-GB"/>
    </w:rPr>
  </w:style>
  <w:style w:type="character" w:customStyle="1" w:styleId="Rubrik2Char">
    <w:name w:val="Rubrik 2 Char"/>
    <w:basedOn w:val="Standardstycketeckensnitt"/>
    <w:link w:val="Rubrik2"/>
    <w:uiPriority w:val="9"/>
    <w:rsid w:val="00A30139"/>
    <w:rPr>
      <w:rFonts w:asciiTheme="majorHAnsi" w:eastAsiaTheme="majorEastAsia" w:hAnsiTheme="majorHAnsi" w:cstheme="majorHAnsi"/>
      <w:color w:val="000000"/>
      <w:sz w:val="26"/>
      <w:szCs w:val="28"/>
      <w:lang w:val="en-GB"/>
    </w:rPr>
  </w:style>
  <w:style w:type="character" w:customStyle="1" w:styleId="Rubrik3Char">
    <w:name w:val="Rubrik 3 Char"/>
    <w:basedOn w:val="Standardstycketeckensnitt"/>
    <w:link w:val="Rubrik3"/>
    <w:uiPriority w:val="9"/>
    <w:rsid w:val="00A30139"/>
    <w:rPr>
      <w:rFonts w:asciiTheme="majorHAnsi" w:eastAsiaTheme="majorEastAsia" w:hAnsiTheme="majorHAnsi" w:cstheme="majorHAnsi"/>
      <w:b/>
      <w:color w:val="000000"/>
      <w:lang w:val="en-GB"/>
    </w:rPr>
  </w:style>
  <w:style w:type="character" w:customStyle="1" w:styleId="Rubrik4Char">
    <w:name w:val="Rubrik 4 Char"/>
    <w:basedOn w:val="Standardstycketeckensnitt"/>
    <w:link w:val="Rubrik4"/>
    <w:uiPriority w:val="9"/>
    <w:rsid w:val="00A30139"/>
    <w:rPr>
      <w:rFonts w:asciiTheme="majorHAnsi" w:eastAsiaTheme="majorEastAsia" w:hAnsiTheme="majorHAnsi" w:cstheme="majorHAnsi"/>
      <w:i/>
      <w:iCs/>
      <w:color w:val="000000"/>
      <w:lang w:val="en-GB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6B117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6B1171"/>
    <w:rPr>
      <w:rFonts w:asciiTheme="majorHAnsi" w:eastAsiaTheme="majorEastAsia" w:hAnsiTheme="majorHAnsi" w:cstheme="majorBidi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6B1171"/>
    <w:rPr>
      <w:rFonts w:asciiTheme="majorHAnsi" w:eastAsiaTheme="majorEastAsia" w:hAnsiTheme="majorHAnsi" w:cstheme="majorBidi"/>
      <w:i/>
      <w:iCs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6B117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6B117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Beskrivning">
    <w:name w:val="caption"/>
    <w:basedOn w:val="Normal"/>
    <w:next w:val="Normal"/>
    <w:uiPriority w:val="35"/>
    <w:unhideWhenUsed/>
    <w:qFormat/>
    <w:rsid w:val="006B1171"/>
    <w:pPr>
      <w:spacing w:after="200" w:line="240" w:lineRule="auto"/>
    </w:pPr>
    <w:rPr>
      <w:i/>
      <w:iCs/>
      <w:color w:val="747474" w:themeColor="text2"/>
      <w:sz w:val="18"/>
      <w:szCs w:val="18"/>
    </w:rPr>
  </w:style>
  <w:style w:type="paragraph" w:styleId="Rubrik">
    <w:name w:val="Title"/>
    <w:basedOn w:val="Normal"/>
    <w:next w:val="Normal"/>
    <w:link w:val="RubrikChar"/>
    <w:uiPriority w:val="10"/>
    <w:qFormat/>
    <w:rsid w:val="006B117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B539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semiHidden/>
    <w:qFormat/>
    <w:rsid w:val="006B117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semiHidden/>
    <w:rsid w:val="00B53934"/>
    <w:rPr>
      <w:color w:val="5A5A5A" w:themeColor="text1" w:themeTint="A5"/>
      <w:spacing w:val="15"/>
    </w:rPr>
  </w:style>
  <w:style w:type="character" w:styleId="Stark">
    <w:name w:val="Strong"/>
    <w:basedOn w:val="Standardstycketeckensnitt"/>
    <w:uiPriority w:val="22"/>
    <w:semiHidden/>
    <w:qFormat/>
    <w:rsid w:val="006B1171"/>
    <w:rPr>
      <w:b/>
      <w:bCs/>
      <w:color w:val="auto"/>
    </w:rPr>
  </w:style>
  <w:style w:type="character" w:styleId="Betoning">
    <w:name w:val="Emphasis"/>
    <w:basedOn w:val="Standardstycketeckensnitt"/>
    <w:uiPriority w:val="20"/>
    <w:semiHidden/>
    <w:qFormat/>
    <w:rsid w:val="006B1171"/>
    <w:rPr>
      <w:i/>
      <w:iCs/>
      <w:color w:val="auto"/>
    </w:rPr>
  </w:style>
  <w:style w:type="paragraph" w:styleId="Ingetavstnd">
    <w:name w:val="No Spacing"/>
    <w:uiPriority w:val="1"/>
    <w:rsid w:val="006B1171"/>
    <w:pPr>
      <w:spacing w:after="0" w:line="240" w:lineRule="auto"/>
    </w:pPr>
  </w:style>
  <w:style w:type="paragraph" w:styleId="Citat">
    <w:name w:val="Quote"/>
    <w:basedOn w:val="Normal"/>
    <w:next w:val="Normal"/>
    <w:link w:val="CitatChar"/>
    <w:uiPriority w:val="29"/>
    <w:semiHidden/>
    <w:qFormat/>
    <w:rsid w:val="006B117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semiHidden/>
    <w:rsid w:val="00B53934"/>
    <w:rPr>
      <w:i/>
      <w:iCs/>
      <w:color w:val="404040" w:themeColor="text1" w:themeTint="BF"/>
    </w:rPr>
  </w:style>
  <w:style w:type="paragraph" w:styleId="Starktcitat">
    <w:name w:val="Intense Quote"/>
    <w:basedOn w:val="Normal"/>
    <w:next w:val="Normal"/>
    <w:link w:val="StarktcitatChar"/>
    <w:uiPriority w:val="30"/>
    <w:semiHidden/>
    <w:qFormat/>
    <w:rsid w:val="006B117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StarktcitatChar">
    <w:name w:val="Starkt citat Char"/>
    <w:basedOn w:val="Standardstycketeckensnitt"/>
    <w:link w:val="Starktcitat"/>
    <w:uiPriority w:val="30"/>
    <w:semiHidden/>
    <w:rsid w:val="00B53934"/>
    <w:rPr>
      <w:i/>
      <w:iCs/>
      <w:color w:val="404040" w:themeColor="text1" w:themeTint="BF"/>
    </w:rPr>
  </w:style>
  <w:style w:type="character" w:styleId="Diskretbetoning">
    <w:name w:val="Subtle Emphasis"/>
    <w:basedOn w:val="Standardstycketeckensnitt"/>
    <w:uiPriority w:val="19"/>
    <w:semiHidden/>
    <w:qFormat/>
    <w:rsid w:val="006B1171"/>
    <w:rPr>
      <w:i/>
      <w:iCs/>
      <w:color w:val="404040" w:themeColor="text1" w:themeTint="BF"/>
    </w:rPr>
  </w:style>
  <w:style w:type="character" w:styleId="Starkbetoning">
    <w:name w:val="Intense Emphasis"/>
    <w:basedOn w:val="Standardstycketeckensnitt"/>
    <w:uiPriority w:val="21"/>
    <w:semiHidden/>
    <w:qFormat/>
    <w:rsid w:val="006B1171"/>
    <w:rPr>
      <w:b/>
      <w:bCs/>
      <w:i/>
      <w:iCs/>
      <w:color w:val="auto"/>
    </w:rPr>
  </w:style>
  <w:style w:type="character" w:styleId="Diskretreferens">
    <w:name w:val="Subtle Reference"/>
    <w:basedOn w:val="Standardstycketeckensnitt"/>
    <w:uiPriority w:val="31"/>
    <w:semiHidden/>
    <w:qFormat/>
    <w:rsid w:val="006B1171"/>
    <w:rPr>
      <w:smallCaps/>
      <w:color w:val="404040" w:themeColor="text1" w:themeTint="BF"/>
    </w:rPr>
  </w:style>
  <w:style w:type="character" w:styleId="Starkreferens">
    <w:name w:val="Intense Reference"/>
    <w:basedOn w:val="Standardstycketeckensnitt"/>
    <w:uiPriority w:val="32"/>
    <w:semiHidden/>
    <w:qFormat/>
    <w:rsid w:val="006B1171"/>
    <w:rPr>
      <w:b/>
      <w:bCs/>
      <w:smallCaps/>
      <w:color w:val="404040" w:themeColor="text1" w:themeTint="BF"/>
      <w:spacing w:val="5"/>
    </w:rPr>
  </w:style>
  <w:style w:type="character" w:styleId="Bokenstitel">
    <w:name w:val="Book Title"/>
    <w:basedOn w:val="Standardstycketeckensnitt"/>
    <w:uiPriority w:val="33"/>
    <w:semiHidden/>
    <w:qFormat/>
    <w:rsid w:val="006B1171"/>
    <w:rPr>
      <w:b/>
      <w:bCs/>
      <w:i/>
      <w:iCs/>
      <w:spacing w:val="5"/>
    </w:rPr>
  </w:style>
  <w:style w:type="paragraph" w:styleId="Innehllsfrteckningsrubrik">
    <w:name w:val="TOC Heading"/>
    <w:basedOn w:val="Rubrik1"/>
    <w:next w:val="Normal"/>
    <w:uiPriority w:val="39"/>
    <w:unhideWhenUsed/>
    <w:rsid w:val="006B1171"/>
    <w:pPr>
      <w:outlineLvl w:val="9"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6B11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6B1171"/>
    <w:rPr>
      <w:rFonts w:ascii="Segoe UI" w:hAnsi="Segoe UI" w:cs="Segoe UI"/>
      <w:sz w:val="18"/>
      <w:szCs w:val="18"/>
    </w:rPr>
  </w:style>
  <w:style w:type="character" w:styleId="Hyperlnk">
    <w:name w:val="Hyperlink"/>
    <w:basedOn w:val="Standardstycketeckensnitt"/>
    <w:uiPriority w:val="99"/>
    <w:unhideWhenUsed/>
    <w:rsid w:val="007A1FBF"/>
    <w:rPr>
      <w:color w:val="0000FF" w:themeColor="hyperlink"/>
      <w:u w:val="single"/>
    </w:rPr>
  </w:style>
  <w:style w:type="character" w:styleId="Platshllartext">
    <w:name w:val="Placeholder Text"/>
    <w:basedOn w:val="Standardstycketeckensnitt"/>
    <w:uiPriority w:val="99"/>
    <w:semiHidden/>
    <w:rsid w:val="00D24665"/>
    <w:rPr>
      <w:color w:val="808080"/>
    </w:rPr>
  </w:style>
  <w:style w:type="paragraph" w:styleId="Liststycke">
    <w:name w:val="List Paragraph"/>
    <w:basedOn w:val="Normal"/>
    <w:uiPriority w:val="34"/>
    <w:qFormat/>
    <w:rsid w:val="00F87F1B"/>
    <w:pPr>
      <w:ind w:left="720"/>
      <w:contextualSpacing/>
    </w:pPr>
  </w:style>
  <w:style w:type="paragraph" w:styleId="Normalwebb">
    <w:name w:val="Normal (Web)"/>
    <w:basedOn w:val="Normal"/>
    <w:uiPriority w:val="99"/>
    <w:semiHidden/>
    <w:rsid w:val="00F87F1B"/>
  </w:style>
  <w:style w:type="paragraph" w:customStyle="1" w:styleId="Dokumenttyp">
    <w:name w:val="Dokumenttyp"/>
    <w:basedOn w:val="Normal"/>
    <w:rsid w:val="00BF09FD"/>
    <w:pPr>
      <w:spacing w:after="100"/>
    </w:pPr>
    <w:rPr>
      <w:sz w:val="44"/>
    </w:rPr>
  </w:style>
  <w:style w:type="paragraph" w:customStyle="1" w:styleId="Titel">
    <w:name w:val="Titel"/>
    <w:basedOn w:val="Dokumenttyp"/>
    <w:qFormat/>
    <w:rsid w:val="00BF09FD"/>
    <w:pPr>
      <w:spacing w:before="1440" w:after="0"/>
    </w:pPr>
    <w:rPr>
      <w:sz w:val="60"/>
      <w:szCs w:val="60"/>
    </w:rPr>
  </w:style>
  <w:style w:type="paragraph" w:customStyle="1" w:styleId="Frfattarruta">
    <w:name w:val="Författarruta"/>
    <w:basedOn w:val="Normal"/>
    <w:rsid w:val="00BF09FD"/>
    <w:pPr>
      <w:spacing w:after="0"/>
    </w:pPr>
    <w:rPr>
      <w:i/>
    </w:rPr>
  </w:style>
  <w:style w:type="paragraph" w:styleId="Innehll1">
    <w:name w:val="toc 1"/>
    <w:basedOn w:val="Normal"/>
    <w:next w:val="Normal"/>
    <w:autoRedefine/>
    <w:uiPriority w:val="39"/>
    <w:unhideWhenUsed/>
    <w:rsid w:val="00BF09FD"/>
    <w:pPr>
      <w:spacing w:before="120" w:after="0"/>
    </w:pPr>
    <w:rPr>
      <w:b/>
      <w:bCs/>
    </w:rPr>
  </w:style>
  <w:style w:type="paragraph" w:styleId="Innehll2">
    <w:name w:val="toc 2"/>
    <w:basedOn w:val="Normal"/>
    <w:next w:val="Normal"/>
    <w:autoRedefine/>
    <w:uiPriority w:val="39"/>
    <w:unhideWhenUsed/>
    <w:rsid w:val="00BF09FD"/>
    <w:pPr>
      <w:spacing w:after="0"/>
      <w:ind w:left="221"/>
    </w:pPr>
    <w:rPr>
      <w:i/>
      <w:iCs/>
    </w:rPr>
  </w:style>
  <w:style w:type="paragraph" w:styleId="Innehll3">
    <w:name w:val="toc 3"/>
    <w:basedOn w:val="Normal"/>
    <w:next w:val="Normal"/>
    <w:autoRedefine/>
    <w:uiPriority w:val="39"/>
    <w:unhideWhenUsed/>
    <w:rsid w:val="00BF09FD"/>
    <w:pPr>
      <w:spacing w:after="0"/>
      <w:ind w:left="442"/>
    </w:pPr>
  </w:style>
  <w:style w:type="paragraph" w:styleId="Innehll4">
    <w:name w:val="toc 4"/>
    <w:basedOn w:val="Normal"/>
    <w:next w:val="Normal"/>
    <w:autoRedefine/>
    <w:uiPriority w:val="39"/>
    <w:semiHidden/>
    <w:unhideWhenUsed/>
    <w:rsid w:val="00053690"/>
    <w:pPr>
      <w:ind w:left="660"/>
    </w:pPr>
    <w:rPr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semiHidden/>
    <w:unhideWhenUsed/>
    <w:rsid w:val="00053690"/>
    <w:pPr>
      <w:ind w:left="880"/>
    </w:pPr>
    <w:rPr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semiHidden/>
    <w:unhideWhenUsed/>
    <w:rsid w:val="00053690"/>
    <w:pPr>
      <w:ind w:left="1100"/>
    </w:pPr>
    <w:rPr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semiHidden/>
    <w:unhideWhenUsed/>
    <w:rsid w:val="00053690"/>
    <w:pPr>
      <w:ind w:left="1320"/>
    </w:pPr>
    <w:rPr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semiHidden/>
    <w:unhideWhenUsed/>
    <w:rsid w:val="00053690"/>
    <w:pPr>
      <w:ind w:left="1540"/>
    </w:pPr>
    <w:rPr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semiHidden/>
    <w:unhideWhenUsed/>
    <w:rsid w:val="00053690"/>
    <w:pPr>
      <w:ind w:left="1760"/>
    </w:pPr>
    <w:rPr>
      <w:sz w:val="20"/>
      <w:szCs w:val="20"/>
    </w:rPr>
  </w:style>
  <w:style w:type="character" w:styleId="Sidnummer">
    <w:name w:val="page number"/>
    <w:basedOn w:val="Standardstycketeckensnitt"/>
    <w:uiPriority w:val="99"/>
    <w:semiHidden/>
    <w:unhideWhenUsed/>
    <w:rsid w:val="00C511D3"/>
  </w:style>
  <w:style w:type="table" w:styleId="Rutntstabell6frgstarkdekorfrg5">
    <w:name w:val="Grid Table 6 Colorful Accent 5"/>
    <w:basedOn w:val="Normaltabell"/>
    <w:uiPriority w:val="51"/>
    <w:rsid w:val="00CF1A3A"/>
    <w:pPr>
      <w:spacing w:after="0" w:line="240" w:lineRule="auto"/>
    </w:pPr>
    <w:rPr>
      <w:rFonts w:eastAsia="Times New Roman"/>
      <w:color w:val="6E685F" w:themeColor="accent5" w:themeShade="BF"/>
      <w:lang w:val="it-IT"/>
    </w:rPr>
    <w:tblPr>
      <w:tblStyleRowBandSize w:val="1"/>
      <w:tblStyleColBandSize w:val="1"/>
      <w:tblInd w:w="0" w:type="nil"/>
      <w:tblBorders>
        <w:top w:val="single" w:sz="4" w:space="0" w:color="BDB9B3" w:themeColor="accent5" w:themeTint="99"/>
        <w:left w:val="single" w:sz="4" w:space="0" w:color="BDB9B3" w:themeColor="accent5" w:themeTint="99"/>
        <w:bottom w:val="single" w:sz="4" w:space="0" w:color="BDB9B3" w:themeColor="accent5" w:themeTint="99"/>
        <w:right w:val="single" w:sz="4" w:space="0" w:color="BDB9B3" w:themeColor="accent5" w:themeTint="99"/>
        <w:insideH w:val="single" w:sz="4" w:space="0" w:color="BDB9B3" w:themeColor="accent5" w:themeTint="99"/>
        <w:insideV w:val="single" w:sz="4" w:space="0" w:color="BDB9B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DB9B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DB9B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7E5" w:themeFill="accent5" w:themeFillTint="33"/>
      </w:tcPr>
    </w:tblStylePr>
    <w:tblStylePr w:type="band1Horz">
      <w:tblPr/>
      <w:tcPr>
        <w:shd w:val="clear" w:color="auto" w:fill="E9E7E5" w:themeFill="accent5" w:themeFillTint="33"/>
      </w:tcPr>
    </w:tblStylePr>
  </w:style>
  <w:style w:type="character" w:styleId="Olstomnmnande">
    <w:name w:val="Unresolved Mention"/>
    <w:basedOn w:val="Standardstycketeckensnitt"/>
    <w:uiPriority w:val="99"/>
    <w:semiHidden/>
    <w:unhideWhenUsed/>
    <w:rsid w:val="003D62F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CF35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3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renzo\Box\Curses\1DT302_EmbeddedSystems\homowork\general-document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359A1B0681D47DDA11D223D8F43D4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B72D22-0322-4ED3-ACD1-1BA9A9C98E70}"/>
      </w:docPartPr>
      <w:docPartBody>
        <w:p w:rsidR="00217B06" w:rsidRDefault="007B5946">
          <w:pPr>
            <w:pStyle w:val="B359A1B0681D47DDA11D223D8F43D4EC"/>
          </w:pPr>
          <w:r w:rsidRPr="00A60AEA">
            <w:rPr>
              <w:rStyle w:val="Platshllartext"/>
              <w:lang w:val="en-US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946"/>
    <w:rsid w:val="00030E5A"/>
    <w:rsid w:val="00041020"/>
    <w:rsid w:val="00115F69"/>
    <w:rsid w:val="001D3A6C"/>
    <w:rsid w:val="00217B06"/>
    <w:rsid w:val="00280B61"/>
    <w:rsid w:val="00314D53"/>
    <w:rsid w:val="00354881"/>
    <w:rsid w:val="003C5122"/>
    <w:rsid w:val="00433869"/>
    <w:rsid w:val="004F4D93"/>
    <w:rsid w:val="005B570F"/>
    <w:rsid w:val="005D0F64"/>
    <w:rsid w:val="00673411"/>
    <w:rsid w:val="00755318"/>
    <w:rsid w:val="00792B34"/>
    <w:rsid w:val="007B5946"/>
    <w:rsid w:val="007F3F39"/>
    <w:rsid w:val="00834E5C"/>
    <w:rsid w:val="008F32C0"/>
    <w:rsid w:val="009661D1"/>
    <w:rsid w:val="009E21AB"/>
    <w:rsid w:val="00B052C8"/>
    <w:rsid w:val="00C17A3D"/>
    <w:rsid w:val="00D567DD"/>
    <w:rsid w:val="00E134F0"/>
    <w:rsid w:val="00E17A18"/>
    <w:rsid w:val="00E82DFE"/>
    <w:rsid w:val="00EF763A"/>
    <w:rsid w:val="00F062E3"/>
    <w:rsid w:val="00F8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3C5122"/>
    <w:rPr>
      <w:color w:val="808080"/>
    </w:rPr>
  </w:style>
  <w:style w:type="paragraph" w:customStyle="1" w:styleId="B359A1B0681D47DDA11D223D8F43D4EC">
    <w:name w:val="B359A1B0681D47DDA11D223D8F43D4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ema">
  <a:themeElements>
    <a:clrScheme name="Småland">
      <a:dk1>
        <a:sysClr val="windowText" lastClr="000000"/>
      </a:dk1>
      <a:lt1>
        <a:sysClr val="window" lastClr="FFFFFF"/>
      </a:lt1>
      <a:dk2>
        <a:srgbClr val="747474"/>
      </a:dk2>
      <a:lt2>
        <a:srgbClr val="FFFFFF"/>
      </a:lt2>
      <a:accent1>
        <a:srgbClr val="FFE000"/>
      </a:accent1>
      <a:accent2>
        <a:srgbClr val="B71234"/>
      </a:accent2>
      <a:accent3>
        <a:srgbClr val="557630"/>
      </a:accent3>
      <a:accent4>
        <a:srgbClr val="006983"/>
      </a:accent4>
      <a:accent5>
        <a:srgbClr val="928B81"/>
      </a:accent5>
      <a:accent6>
        <a:srgbClr val="C55E9B"/>
      </a:accent6>
      <a:hlink>
        <a:srgbClr val="0000FF"/>
      </a:hlink>
      <a:folHlink>
        <a:srgbClr val="800080"/>
      </a:folHlink>
    </a:clrScheme>
    <a:fontScheme name="Linnéuniversitete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C86F471-063F-CB49-BDB3-5CB08168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C:\Users\Lorenzo\Box\Curses\1DT302_EmbeddedSystems\homowork\general-document-template.dotx</Template>
  <TotalTime>1</TotalTime>
  <Pages>6</Pages>
  <Words>328</Words>
  <Characters>1743</Characters>
  <Application>Microsoft Office Word</Application>
  <DocSecurity>0</DocSecurity>
  <Lines>14</Lines>
  <Paragraphs>4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ADC of Raspberry Pi Pico</vt:lpstr>
      <vt:lpstr>Embedded Systems</vt:lpstr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 of Raspberry Pi Pico</dc:title>
  <dc:subject/>
  <dc:creator>Wingren, Jesper</dc:creator>
  <cp:keywords/>
  <dc:description/>
  <cp:lastModifiedBy>Jesper Wingren</cp:lastModifiedBy>
  <cp:revision>3</cp:revision>
  <cp:lastPrinted>2024-09-25T15:10:00Z</cp:lastPrinted>
  <dcterms:created xsi:type="dcterms:W3CDTF">2024-09-25T15:10:00Z</dcterms:created>
  <dcterms:modified xsi:type="dcterms:W3CDTF">2024-09-25T15:23:00Z</dcterms:modified>
  <cp:version>3</cp:version>
</cp:coreProperties>
</file>